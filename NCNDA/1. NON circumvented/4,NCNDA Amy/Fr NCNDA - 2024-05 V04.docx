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3E5FDC" w14:textId="0C3643AE" w:rsidR="00202FAC" w:rsidRDefault="00202FAC" w:rsidP="00AD0DED">
      <w:pPr>
        <w:pStyle w:val="Title"/>
        <w:rPr>
          <w:lang w:val="fr-BE"/>
        </w:rPr>
      </w:pPr>
      <w:r>
        <w:rPr>
          <w:lang w:val="fr-BE"/>
        </w:rPr>
        <w:t>NCNDA</w:t>
      </w:r>
    </w:p>
    <w:p w14:paraId="78792C0D" w14:textId="77777777" w:rsidR="00AD0DED" w:rsidRPr="00AD0DED" w:rsidRDefault="00AD0DED" w:rsidP="00AD0DED">
      <w:pPr>
        <w:pStyle w:val="Title"/>
        <w:rPr>
          <w:lang w:val="fr-BE"/>
        </w:rPr>
      </w:pPr>
      <w:r w:rsidRPr="00AD0DED">
        <w:rPr>
          <w:lang w:val="fr-BE"/>
        </w:rPr>
        <w:t>ACCORD DE NON-CONTOURNEMENT, DE NON-DIVULGATION ET DE TRAVAIL</w:t>
      </w:r>
    </w:p>
    <w:p w14:paraId="5B9BE050" w14:textId="77777777" w:rsidR="00AD0DED" w:rsidRPr="00AD0DED" w:rsidRDefault="00AD0DED" w:rsidP="00AD0DED">
      <w:pPr>
        <w:rPr>
          <w:lang w:val="fr-BE"/>
        </w:rPr>
      </w:pPr>
    </w:p>
    <w:p w14:paraId="05F944FE" w14:textId="77777777" w:rsidR="00AD0DED" w:rsidRPr="00AD0DED" w:rsidRDefault="00AD0DED" w:rsidP="00AD0DED">
      <w:pPr>
        <w:rPr>
          <w:lang w:val="fr-BE"/>
        </w:rPr>
      </w:pPr>
    </w:p>
    <w:p w14:paraId="00B6A3AA" w14:textId="46D87547" w:rsidR="00AD0DED" w:rsidRDefault="00AD0DED" w:rsidP="00AD0DED">
      <w:pPr>
        <w:rPr>
          <w:lang w:val="fr-BE"/>
        </w:rPr>
      </w:pPr>
      <w:r w:rsidRPr="00AD0DED">
        <w:rPr>
          <w:lang w:val="fr-BE"/>
        </w:rPr>
        <w:t>Considérant que les parties soussignées souhaitent conclure le présent accord afin de définir certains paramètres de leurs futures obligations juridiques, et compte tenu de leur promesse mutuelle et d'autres considérations valables dont il est accusé réception par la présente, les parties conviennent mutuellement et volontairement de ce qui suit :</w:t>
      </w:r>
    </w:p>
    <w:p w14:paraId="26930EDD" w14:textId="77777777" w:rsidR="00202FAC" w:rsidRDefault="00202FAC" w:rsidP="00F8132A">
      <w:pPr>
        <w:rPr>
          <w:lang w:val="fr-BE"/>
        </w:rPr>
      </w:pPr>
    </w:p>
    <w:p w14:paraId="22E25280" w14:textId="77777777" w:rsidR="00AD0DED" w:rsidRPr="00AD0DED" w:rsidRDefault="00AD0DED" w:rsidP="00AD0DED">
      <w:pPr>
        <w:pStyle w:val="ListParagraph"/>
        <w:numPr>
          <w:ilvl w:val="0"/>
          <w:numId w:val="2"/>
        </w:numPr>
        <w:rPr>
          <w:lang w:val="fr-BE"/>
        </w:rPr>
      </w:pPr>
      <w:r w:rsidRPr="00AD0DED">
        <w:rPr>
          <w:lang w:val="fr-BE"/>
        </w:rPr>
        <w:t xml:space="preserve">Les parties aux présentes et/ou leurs affiliés, ce qui inclut, sans s'y limiter, tous les donneurs de licence, contractants, fournisseurs, fabricants, producteurs, grossistes, détaillants, clients, sources financières, représentants, agents ou consultants, de quelque nature que ce soit, ne doivent en aucun cas solliciter et/ou accepter des affaires provenant de sources qui ont été mises à disposition par les parties aux présentes et par leur intermédiaire, ni accéder à ces sources, les contacter, les solliciter et/ou effectuer des transactions avec elles, sans l'autorisation expresse et spécifique de la partie qui a mis ces sources à disposition. </w:t>
      </w:r>
    </w:p>
    <w:p w14:paraId="5F83BAF6" w14:textId="77777777" w:rsidR="00AD0DED" w:rsidRPr="00AD0DED" w:rsidRDefault="00AD0DED" w:rsidP="00AD0DED">
      <w:pPr>
        <w:pStyle w:val="ListParagraph"/>
        <w:ind w:hanging="360"/>
        <w:rPr>
          <w:lang w:val="fr-BE"/>
        </w:rPr>
      </w:pPr>
    </w:p>
    <w:p w14:paraId="420F08E0" w14:textId="19F501AD" w:rsidR="00AD0DED" w:rsidRPr="00AD0DED" w:rsidRDefault="00AD0DED" w:rsidP="00AD0DED">
      <w:pPr>
        <w:ind w:left="720" w:hanging="360"/>
        <w:rPr>
          <w:lang w:val="fr-BE"/>
        </w:rPr>
      </w:pPr>
      <w:r w:rsidRPr="00AD0DED">
        <w:rPr>
          <w:lang w:val="fr-BE"/>
        </w:rPr>
        <w:t>Les parties maintiendront une totale confidentialité concernant les activités de l'autre partie et/ou de ses affiliés et ne divulgueront les connaissances relatives à ces parties spécifiquement nommées que dans la mesure où la partie concernée l'autorise, sauf accord et autorisation écrite expresse de la partie qui a mis la source à disposition.</w:t>
      </w:r>
    </w:p>
    <w:p w14:paraId="026043A0" w14:textId="77777777" w:rsidR="00AD0DED" w:rsidRDefault="00AD0DED" w:rsidP="00AD0DED">
      <w:pPr>
        <w:pStyle w:val="ListParagraph"/>
        <w:rPr>
          <w:lang w:val="fr-BE"/>
        </w:rPr>
      </w:pPr>
    </w:p>
    <w:p w14:paraId="61067687" w14:textId="5E3D0407" w:rsidR="00202FAC" w:rsidRDefault="00202FAC" w:rsidP="00202FAC">
      <w:pPr>
        <w:pStyle w:val="ListParagraph"/>
        <w:numPr>
          <w:ilvl w:val="0"/>
          <w:numId w:val="2"/>
        </w:numPr>
        <w:rPr>
          <w:lang w:val="fr-BE"/>
        </w:rPr>
      </w:pPr>
      <w:r w:rsidRPr="00202FAC">
        <w:rPr>
          <w:lang w:val="fr-BE"/>
        </w:rPr>
        <w:t>Les parties ne doivent en aucun cas se contourner mutuellement et/ou tenter de se contourner mutuellement et/ou de contourner l'une des parties impliquées dans les transactions que les parties souhaitent effectuer et, dans la mesure de leurs possibilités, elles doivent veiller à ce que les codes de transaction, les données et les informations exclusives établis à l'origine ne soient pas altérés.</w:t>
      </w:r>
    </w:p>
    <w:p w14:paraId="1B698B06" w14:textId="77777777" w:rsidR="00202FAC" w:rsidRDefault="00202FAC" w:rsidP="00202FAC">
      <w:pPr>
        <w:pStyle w:val="ListParagraph"/>
        <w:rPr>
          <w:lang w:val="fr-BE"/>
        </w:rPr>
      </w:pPr>
    </w:p>
    <w:p w14:paraId="67F55115" w14:textId="6211D432" w:rsidR="00202FAC" w:rsidRDefault="00202FAC" w:rsidP="00202FAC">
      <w:pPr>
        <w:pStyle w:val="ListParagraph"/>
        <w:numPr>
          <w:ilvl w:val="0"/>
          <w:numId w:val="2"/>
        </w:numPr>
        <w:rPr>
          <w:lang w:val="fr-BE"/>
        </w:rPr>
      </w:pPr>
      <w:r w:rsidRPr="00202FAC">
        <w:rPr>
          <w:lang w:val="fr-BE"/>
        </w:rPr>
        <w:t>Les parties ne divulguent aucun contact révélé par l'une ou l'autre partie à des tiers, étant donné qu'elles reconnaissent pleinement ces informations et le(s) contact(s) de la partie concernée, et n'entament pas d'offres, de négociations et/ou de transactions directes et/ou indirectes avec les contacts révélés par l'autre partie qui a mis le(s) contact(s) à disposition.</w:t>
      </w:r>
    </w:p>
    <w:p w14:paraId="074FB8F8" w14:textId="77777777" w:rsidR="00202FAC" w:rsidRDefault="00202FAC" w:rsidP="00202FAC">
      <w:pPr>
        <w:pStyle w:val="ListParagraph"/>
        <w:rPr>
          <w:lang w:val="fr-BE"/>
        </w:rPr>
      </w:pPr>
    </w:p>
    <w:p w14:paraId="2D3DADD9" w14:textId="3625ECAC" w:rsidR="00202FAC" w:rsidRDefault="00202FAC" w:rsidP="00202FAC">
      <w:pPr>
        <w:pStyle w:val="ListParagraph"/>
        <w:numPr>
          <w:ilvl w:val="0"/>
          <w:numId w:val="2"/>
        </w:numPr>
        <w:rPr>
          <w:lang w:val="fr-BE"/>
        </w:rPr>
      </w:pPr>
      <w:r w:rsidRPr="00202FAC">
        <w:rPr>
          <w:lang w:val="fr-BE"/>
        </w:rPr>
        <w:lastRenderedPageBreak/>
        <w:t>En cas de contournement par l'une des parties soussignées, qu'il soit direct et/ou indirect, la partie contournée a droit à une compensation monétaire légale égale au service maximum qu'elle devrait retirer d'une telle transaction, plus tous les frais, y compris les frais de justice encourus en lieu et place de la récupération de cette compensation.</w:t>
      </w:r>
    </w:p>
    <w:p w14:paraId="6EDD4F69" w14:textId="77777777" w:rsidR="00202FAC" w:rsidRDefault="00202FAC" w:rsidP="00202FAC">
      <w:pPr>
        <w:pStyle w:val="ListParagraph"/>
        <w:rPr>
          <w:lang w:val="fr-BE"/>
        </w:rPr>
      </w:pPr>
    </w:p>
    <w:p w14:paraId="391AFFB2" w14:textId="64019F00" w:rsidR="00202FAC" w:rsidRPr="00202FAC" w:rsidRDefault="00202FAC" w:rsidP="00202FAC">
      <w:pPr>
        <w:pStyle w:val="ListParagraph"/>
        <w:numPr>
          <w:ilvl w:val="0"/>
          <w:numId w:val="2"/>
        </w:numPr>
        <w:rPr>
          <w:lang w:val="fr-BE"/>
        </w:rPr>
      </w:pPr>
      <w:r w:rsidRPr="00202FAC">
        <w:rPr>
          <w:lang w:val="fr-BE"/>
        </w:rPr>
        <w:t>Toutes les considérations, avantages, primes, participations, honoraires et/ou commissions reçus à la suite des contributions des parties au présent accord, concernant l'une ou l'autre des transactions, sont attribués et distribués comme convenu d'un commun accord. Les dispositions spécifiques à chaque transaction sont mises à la disposition du bénéficiaire et/ou lui sont soumises le jour même où elles sont exigibles et payables pour chaque transaction, sauf accord contraire.</w:t>
      </w:r>
    </w:p>
    <w:p w14:paraId="5BD0278E" w14:textId="77777777" w:rsidR="00202FAC" w:rsidRPr="00202FAC" w:rsidRDefault="00202FAC" w:rsidP="00202FAC">
      <w:pPr>
        <w:pStyle w:val="ListParagraph"/>
        <w:rPr>
          <w:lang w:val="fr-BE"/>
        </w:rPr>
      </w:pPr>
    </w:p>
    <w:p w14:paraId="4DAC1C72" w14:textId="55187AB2" w:rsidR="00202FAC" w:rsidRPr="00202FAC" w:rsidRDefault="00202FAC" w:rsidP="00202FAC">
      <w:pPr>
        <w:pStyle w:val="ListParagraph"/>
        <w:numPr>
          <w:ilvl w:val="0"/>
          <w:numId w:val="2"/>
        </w:numPr>
        <w:rPr>
          <w:lang w:val="fr-BE"/>
        </w:rPr>
      </w:pPr>
      <w:r w:rsidRPr="00202FAC">
        <w:rPr>
          <w:lang w:val="fr-BE"/>
        </w:rPr>
        <w:t>Le présent accord est valable pour une durée de cinq (5) ans à compter de la date de signature, pour toutes les transactions entre les parties, avec un renouvellement à convenir entre les signataires.</w:t>
      </w:r>
    </w:p>
    <w:p w14:paraId="414F4497" w14:textId="77777777" w:rsidR="00202FAC" w:rsidRDefault="00202FAC" w:rsidP="00F8132A">
      <w:pPr>
        <w:rPr>
          <w:lang w:val="fr-BE"/>
        </w:rPr>
      </w:pPr>
    </w:p>
    <w:p w14:paraId="1C6C1FC7" w14:textId="50F01CF0" w:rsidR="00F8132A" w:rsidRDefault="00F8132A" w:rsidP="00202FAC">
      <w:pPr>
        <w:pStyle w:val="ListParagraph"/>
        <w:numPr>
          <w:ilvl w:val="0"/>
          <w:numId w:val="2"/>
        </w:numPr>
        <w:rPr>
          <w:lang w:val="fr-BE"/>
        </w:rPr>
      </w:pPr>
      <w:r w:rsidRPr="00202FAC">
        <w:rPr>
          <w:lang w:val="fr-BE"/>
        </w:rPr>
        <w:t>Il est en outre convenu que toute controverse, réclamation ou litige découlant de et/ou lié à une partie ou à l'ensemble du présent accord ou à sa violation et qui n'est pas réglé entre les signataires eux-mêmes, sera réglé et rendu obligatoire par et grâce à l'arbitrage conformément aux règles et par l'intermédiaire de l'institution de la Chambre de commerce internationale. Toute décision et/ou sentence rendue par les arbitres sera définitive, concluante et contraignante pour les parties et exécutoire devant le tribunal du pays où les arbitres ont choisi de rendre leur sentence.</w:t>
      </w:r>
    </w:p>
    <w:p w14:paraId="07D1E332" w14:textId="77777777" w:rsidR="00AD0DED" w:rsidRPr="00AD0DED" w:rsidRDefault="00AD0DED" w:rsidP="00AD0DED">
      <w:pPr>
        <w:pStyle w:val="ListParagraph"/>
        <w:rPr>
          <w:lang w:val="fr-BE"/>
        </w:rPr>
      </w:pPr>
    </w:p>
    <w:p w14:paraId="36BF42AD" w14:textId="77777777" w:rsidR="00AD0DED" w:rsidRPr="00AD0DED" w:rsidRDefault="00AD0DED" w:rsidP="00AD0DED">
      <w:pPr>
        <w:pStyle w:val="ListParagraph"/>
        <w:numPr>
          <w:ilvl w:val="0"/>
          <w:numId w:val="2"/>
        </w:numPr>
        <w:rPr>
          <w:lang w:val="fr-BE"/>
        </w:rPr>
      </w:pPr>
      <w:r w:rsidRPr="00AD0DED">
        <w:rPr>
          <w:lang w:val="fr-BE"/>
        </w:rPr>
        <w:t>Le présent accord lie les parties et, dans le cas de parties individuelles, leurs héritiers, administrateurs et exécuteurs testamentaires respectifs et, dans le cas de toutes les sociétés parties, leurs successeurs et ayants droit.</w:t>
      </w:r>
    </w:p>
    <w:p w14:paraId="626DBD3D" w14:textId="44498CB1" w:rsidR="00AD0DED" w:rsidRPr="00AD0DED" w:rsidRDefault="00AD0DED" w:rsidP="00AD0DED">
      <w:pPr>
        <w:pStyle w:val="ListParagraph"/>
        <w:numPr>
          <w:ilvl w:val="0"/>
          <w:numId w:val="3"/>
        </w:numPr>
        <w:ind w:left="1440"/>
        <w:rPr>
          <w:lang w:val="fr-BE"/>
        </w:rPr>
      </w:pPr>
      <w:r w:rsidRPr="00AD0DED">
        <w:rPr>
          <w:lang w:val="fr-BE"/>
        </w:rPr>
        <w:t>les dommages-intérêts pour non-contournement, c'est-à-dire le total des commissions, honoraires ou bénéfices qui auraient été dus, et ;</w:t>
      </w:r>
    </w:p>
    <w:p w14:paraId="2701B78F" w14:textId="66E80511" w:rsidR="00AD0DED" w:rsidRPr="00AD0DED" w:rsidRDefault="00AD0DED" w:rsidP="00AD0DED">
      <w:pPr>
        <w:pStyle w:val="ListParagraph"/>
        <w:numPr>
          <w:ilvl w:val="0"/>
          <w:numId w:val="3"/>
        </w:numPr>
        <w:ind w:left="1440"/>
        <w:rPr>
          <w:lang w:val="fr-BE"/>
        </w:rPr>
      </w:pPr>
      <w:r w:rsidRPr="00AD0DED">
        <w:rPr>
          <w:lang w:val="fr-BE"/>
        </w:rPr>
        <w:t>toutes les pertes subies par la partie non défaillante en raison de cette violation, et ;</w:t>
      </w:r>
    </w:p>
    <w:p w14:paraId="5F3ED082" w14:textId="61D1987B" w:rsidR="00AD0DED" w:rsidRDefault="00AD0DED" w:rsidP="00AD0DED">
      <w:pPr>
        <w:pStyle w:val="ListParagraph"/>
        <w:numPr>
          <w:ilvl w:val="0"/>
          <w:numId w:val="3"/>
        </w:numPr>
        <w:ind w:left="1440"/>
        <w:rPr>
          <w:lang w:val="fr-BE"/>
        </w:rPr>
      </w:pPr>
      <w:r w:rsidRPr="00AD0DED">
        <w:rPr>
          <w:lang w:val="fr-BE"/>
        </w:rPr>
        <w:t>toutes les dépenses encourues pour faire valoir les droits de recours légaux fondés sur le présent accord ou en découlant.</w:t>
      </w:r>
    </w:p>
    <w:p w14:paraId="4845C9D9" w14:textId="77777777" w:rsidR="00643E7A" w:rsidRDefault="00643E7A" w:rsidP="00643E7A">
      <w:pPr>
        <w:pStyle w:val="ListParagraph"/>
        <w:rPr>
          <w:lang w:val="fr-BE"/>
        </w:rPr>
      </w:pPr>
    </w:p>
    <w:p w14:paraId="2BE2D034" w14:textId="77777777" w:rsidR="00643E7A" w:rsidRPr="00643E7A" w:rsidRDefault="00643E7A" w:rsidP="00643E7A">
      <w:pPr>
        <w:pStyle w:val="ListParagraph"/>
        <w:numPr>
          <w:ilvl w:val="0"/>
          <w:numId w:val="2"/>
        </w:numPr>
        <w:rPr>
          <w:lang w:val="fr-BE"/>
        </w:rPr>
      </w:pPr>
      <w:r w:rsidRPr="00643E7A">
        <w:rPr>
          <w:lang w:val="fr-BE"/>
        </w:rPr>
        <w:t xml:space="preserve">La signature du présent accord sera </w:t>
      </w:r>
      <w:proofErr w:type="gramStart"/>
      <w:r w:rsidRPr="00643E7A">
        <w:rPr>
          <w:lang w:val="fr-BE"/>
        </w:rPr>
        <w:t>considérée</w:t>
      </w:r>
      <w:proofErr w:type="gramEnd"/>
      <w:r w:rsidRPr="00643E7A">
        <w:rPr>
          <w:lang w:val="fr-BE"/>
        </w:rPr>
        <w:t xml:space="preserve"> comme un accord exécuté, exécutoire et admissible à toutes les fins qui peuvent être nécessaires en vertu des termes du présent accord.</w:t>
      </w:r>
    </w:p>
    <w:p w14:paraId="375A2ED0" w14:textId="77777777" w:rsidR="00643E7A" w:rsidRPr="00643E7A" w:rsidRDefault="00643E7A" w:rsidP="00643E7A">
      <w:pPr>
        <w:rPr>
          <w:lang w:val="fr-BE"/>
        </w:rPr>
      </w:pPr>
    </w:p>
    <w:p w14:paraId="19C2A5D3" w14:textId="77777777" w:rsidR="00643E7A" w:rsidRPr="00643E7A" w:rsidRDefault="00643E7A" w:rsidP="00643E7A">
      <w:pPr>
        <w:pStyle w:val="ListParagraph"/>
        <w:numPr>
          <w:ilvl w:val="0"/>
          <w:numId w:val="2"/>
        </w:numPr>
        <w:rPr>
          <w:lang w:val="fr-BE"/>
        </w:rPr>
      </w:pPr>
      <w:r w:rsidRPr="00643E7A">
        <w:rPr>
          <w:lang w:val="fr-BE"/>
        </w:rPr>
        <w:t>Tous les signataires du présent accord reconnaissent qu'ils ont lu et que chaque partie comprend pleinement les termes et conditions contenus dans le présent accord et, par leurs initiales et leur signature, acceptent inconditionnellement ses termes à la date indiquée dans le présent document.</w:t>
      </w:r>
    </w:p>
    <w:p w14:paraId="5B605556" w14:textId="77777777" w:rsidR="00643E7A" w:rsidRPr="00643E7A" w:rsidRDefault="00643E7A" w:rsidP="00643E7A">
      <w:pPr>
        <w:rPr>
          <w:lang w:val="fr-BE"/>
        </w:rPr>
      </w:pPr>
    </w:p>
    <w:p w14:paraId="32656BF5" w14:textId="19B69B3D" w:rsidR="00643E7A" w:rsidRPr="00643E7A" w:rsidRDefault="00643E7A" w:rsidP="00643E7A">
      <w:pPr>
        <w:pStyle w:val="ListParagraph"/>
        <w:numPr>
          <w:ilvl w:val="0"/>
          <w:numId w:val="2"/>
        </w:numPr>
        <w:rPr>
          <w:lang w:val="fr-BE"/>
        </w:rPr>
      </w:pPr>
      <w:r w:rsidRPr="00643E7A">
        <w:rPr>
          <w:lang w:val="fr-BE"/>
        </w:rPr>
        <w:t>L'objectif de cet instrument est d'établir un accord de non-contournement, de non-divulgation et de travail internationalement reconnu entre les parties participantes. Cette transaction et les transactions futures seront menées conformément aux lignes directrices de la Chambre de commerce internationale.</w:t>
      </w:r>
    </w:p>
    <w:p w14:paraId="7B0BD654" w14:textId="77777777" w:rsidR="00F8132A" w:rsidRDefault="00F8132A" w:rsidP="00F8132A">
      <w:pPr>
        <w:rPr>
          <w:lang w:val="fr-BE"/>
        </w:rPr>
      </w:pPr>
    </w:p>
    <w:p w14:paraId="11BE9EA4" w14:textId="77777777" w:rsidR="00643E7A" w:rsidRPr="00643E7A" w:rsidRDefault="00643E7A" w:rsidP="00643E7A">
      <w:pPr>
        <w:rPr>
          <w:lang w:val="fr-BE"/>
        </w:rPr>
      </w:pPr>
      <w:r w:rsidRPr="00643E7A">
        <w:rPr>
          <w:lang w:val="fr-BE"/>
        </w:rPr>
        <w:t>Le présent accord peut être signé en un ou plusieurs exemplaires et les parties conviennent que les copies électroniques ou les télécopies du présent accord seront considérées comme des originaux légaux et que les signatures apposées sur ces copies seront légales et contraignantes.</w:t>
      </w:r>
    </w:p>
    <w:p w14:paraId="58D8BBD0" w14:textId="77777777" w:rsidR="00643E7A" w:rsidRPr="00643E7A" w:rsidRDefault="00643E7A" w:rsidP="00643E7A">
      <w:pPr>
        <w:rPr>
          <w:lang w:val="fr-BE"/>
        </w:rPr>
      </w:pPr>
    </w:p>
    <w:p w14:paraId="0DAA0A49" w14:textId="7771F8FA" w:rsidR="00643E7A" w:rsidRDefault="00643E7A" w:rsidP="00643E7A">
      <w:pPr>
        <w:rPr>
          <w:lang w:val="fr-BE"/>
        </w:rPr>
      </w:pPr>
      <w:r w:rsidRPr="00643E7A">
        <w:rPr>
          <w:lang w:val="fr-BE"/>
        </w:rPr>
        <w:t xml:space="preserve">ICC (CHAMBRE DE COMMERCE INTERNATIONALE) - </w:t>
      </w:r>
      <w:hyperlink r:id="rId7" w:history="1">
        <w:r w:rsidRPr="00FC1B10">
          <w:rPr>
            <w:rStyle w:val="Hyperlink"/>
            <w:lang w:val="fr-BE"/>
          </w:rPr>
          <w:t>https://iccwbo.org</w:t>
        </w:r>
      </w:hyperlink>
    </w:p>
    <w:p w14:paraId="4F593F53" w14:textId="77777777" w:rsidR="00643E7A" w:rsidRPr="00643E7A" w:rsidRDefault="00643E7A" w:rsidP="00643E7A">
      <w:pPr>
        <w:rPr>
          <w:lang w:val="fr-BE"/>
        </w:rPr>
      </w:pPr>
    </w:p>
    <w:p w14:paraId="6B1C20C9" w14:textId="77777777" w:rsidR="00643E7A" w:rsidRDefault="00643E7A" w:rsidP="00643E7A">
      <w:pPr>
        <w:spacing w:after="0"/>
        <w:rPr>
          <w:lang w:val="fr-BE"/>
        </w:rPr>
      </w:pPr>
      <w:r w:rsidRPr="00643E7A">
        <w:rPr>
          <w:lang w:val="fr-BE"/>
        </w:rPr>
        <w:t xml:space="preserve">INCOTERMS 2010 - LES INCOTERMS SONT DES DÉFINITIONS COMMERCIALES NORMALISÉES UTILISÉES LE PLUS SOUVENT DANS LES CONTRATS DE VENTE INTERNATIONAUX. </w:t>
      </w:r>
    </w:p>
    <w:p w14:paraId="36CB2183" w14:textId="53F2D8C8" w:rsidR="00AD0DED" w:rsidRDefault="00000000" w:rsidP="00643E7A">
      <w:pPr>
        <w:spacing w:before="0"/>
        <w:rPr>
          <w:lang w:val="fr-BE"/>
        </w:rPr>
      </w:pPr>
      <w:hyperlink r:id="rId8" w:history="1">
        <w:r w:rsidR="00643E7A" w:rsidRPr="00FC1B10">
          <w:rPr>
            <w:rStyle w:val="Hyperlink"/>
            <w:lang w:val="fr-BE"/>
          </w:rPr>
          <w:t>https://iccwbo.org/resources-for-business/incotermsrules/incoterms-rules-2010/</w:t>
        </w:r>
      </w:hyperlink>
    </w:p>
    <w:p w14:paraId="1A937C1D" w14:textId="77777777" w:rsidR="00643E7A" w:rsidRDefault="00643E7A" w:rsidP="00643E7A">
      <w:pPr>
        <w:rPr>
          <w:lang w:val="fr-BE"/>
        </w:rPr>
      </w:pPr>
    </w:p>
    <w:p w14:paraId="6E638259" w14:textId="7A8C9062" w:rsidR="00973097" w:rsidRDefault="00973097">
      <w:pPr>
        <w:spacing w:before="0" w:after="160"/>
        <w:jc w:val="left"/>
        <w:rPr>
          <w:lang w:val="fr-BE"/>
        </w:rPr>
      </w:pPr>
      <w:r>
        <w:rPr>
          <w:lang w:val="fr-BE"/>
        </w:rPr>
        <w:br w:type="page"/>
      </w:r>
    </w:p>
    <w:tbl>
      <w:tblPr>
        <w:tblW w:w="909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105"/>
        <w:gridCol w:w="5985"/>
      </w:tblGrid>
      <w:tr w:rsidR="00973097" w14:paraId="4D3158D9" w14:textId="77777777" w:rsidTr="00973097">
        <w:trPr>
          <w:trHeight w:val="288"/>
        </w:trPr>
        <w:tc>
          <w:tcPr>
            <w:tcW w:w="3105" w:type="dxa"/>
          </w:tcPr>
          <w:p w14:paraId="7B94399A" w14:textId="77777777" w:rsidR="00973097" w:rsidRPr="00973097" w:rsidRDefault="00973097" w:rsidP="00973097">
            <w:pPr>
              <w:pStyle w:val="TableParagraph"/>
              <w:spacing w:before="0"/>
              <w:rPr>
                <w:b/>
                <w:bCs/>
                <w:szCs w:val="20"/>
              </w:rPr>
            </w:pPr>
            <w:r w:rsidRPr="00973097">
              <w:rPr>
                <w:b/>
                <w:bCs/>
                <w:szCs w:val="20"/>
              </w:rPr>
              <w:t>Full Name/ Title:</w:t>
            </w:r>
          </w:p>
        </w:tc>
        <w:tc>
          <w:tcPr>
            <w:tcW w:w="5985" w:type="dxa"/>
          </w:tcPr>
          <w:p w14:paraId="0072BFB6" w14:textId="12A9F430" w:rsidR="00973097" w:rsidRDefault="00973097" w:rsidP="00973097">
            <w:pPr>
              <w:pStyle w:val="TableParagraph"/>
              <w:spacing w:before="0"/>
              <w:ind w:left="0"/>
              <w:rPr>
                <w:sz w:val="24"/>
              </w:rPr>
            </w:pPr>
            <w:r>
              <w:rPr>
                <w:sz w:val="24"/>
              </w:rPr>
              <w:t>LUBAMBU TSHILOMBO</w:t>
            </w:r>
            <w:r w:rsidR="00AA454D">
              <w:rPr>
                <w:sz w:val="24"/>
              </w:rPr>
              <w:t xml:space="preserve"> / Director</w:t>
            </w:r>
          </w:p>
        </w:tc>
      </w:tr>
      <w:tr w:rsidR="00973097" w14:paraId="3692ECA5" w14:textId="77777777" w:rsidTr="00973097">
        <w:trPr>
          <w:trHeight w:val="288"/>
        </w:trPr>
        <w:tc>
          <w:tcPr>
            <w:tcW w:w="3105" w:type="dxa"/>
          </w:tcPr>
          <w:p w14:paraId="792A4B5B" w14:textId="77777777" w:rsidR="00973097" w:rsidRPr="00973097" w:rsidRDefault="00973097" w:rsidP="00973097">
            <w:pPr>
              <w:pStyle w:val="TableParagraph"/>
              <w:spacing w:before="0"/>
              <w:rPr>
                <w:b/>
                <w:bCs/>
                <w:szCs w:val="20"/>
              </w:rPr>
            </w:pPr>
            <w:r w:rsidRPr="00973097">
              <w:rPr>
                <w:b/>
                <w:bCs/>
                <w:szCs w:val="20"/>
              </w:rPr>
              <w:t>Corporation:</w:t>
            </w:r>
          </w:p>
        </w:tc>
        <w:tc>
          <w:tcPr>
            <w:tcW w:w="5985" w:type="dxa"/>
          </w:tcPr>
          <w:p w14:paraId="6699D525" w14:textId="00CF8068" w:rsidR="00973097" w:rsidRDefault="00973097" w:rsidP="00973097">
            <w:pPr>
              <w:pStyle w:val="TableParagraph"/>
              <w:spacing w:before="0"/>
              <w:ind w:left="0"/>
              <w:rPr>
                <w:sz w:val="24"/>
              </w:rPr>
            </w:pPr>
            <w:r>
              <w:rPr>
                <w:sz w:val="24"/>
              </w:rPr>
              <w:t>LUNYNS Ltd.</w:t>
            </w:r>
          </w:p>
        </w:tc>
      </w:tr>
      <w:tr w:rsidR="00973097" w14:paraId="77EBC2D2" w14:textId="77777777" w:rsidTr="00973097">
        <w:trPr>
          <w:trHeight w:val="288"/>
        </w:trPr>
        <w:tc>
          <w:tcPr>
            <w:tcW w:w="3105" w:type="dxa"/>
          </w:tcPr>
          <w:p w14:paraId="3D8D479D" w14:textId="77777777" w:rsidR="00973097" w:rsidRPr="00973097" w:rsidRDefault="00973097" w:rsidP="00973097">
            <w:pPr>
              <w:pStyle w:val="TableParagraph"/>
              <w:spacing w:before="0"/>
              <w:rPr>
                <w:b/>
                <w:bCs/>
                <w:szCs w:val="20"/>
              </w:rPr>
            </w:pPr>
            <w:r w:rsidRPr="00973097">
              <w:rPr>
                <w:b/>
                <w:bCs/>
                <w:szCs w:val="20"/>
              </w:rPr>
              <w:t>Address:</w:t>
            </w:r>
          </w:p>
        </w:tc>
        <w:tc>
          <w:tcPr>
            <w:tcW w:w="5985" w:type="dxa"/>
          </w:tcPr>
          <w:p w14:paraId="70012B6C" w14:textId="0FD9CA41" w:rsidR="00973097" w:rsidRPr="006673E1" w:rsidRDefault="00973097" w:rsidP="00973097">
            <w:pPr>
              <w:adjustRightInd w:val="0"/>
              <w:spacing w:before="0" w:after="0"/>
              <w:rPr>
                <w:rFonts w:ascii="Arial" w:eastAsia="Times New Roman" w:hAnsi="Arial" w:cs="Arial"/>
              </w:rPr>
            </w:pPr>
            <w:r w:rsidRPr="00973097">
              <w:rPr>
                <w:rFonts w:ascii="Arial" w:eastAsia="Times New Roman" w:hAnsi="Arial" w:cs="Arial"/>
              </w:rPr>
              <w:t>Unit A, 82 James Carter Road, Mildenhall, IP28 7DE, United Kingdom</w:t>
            </w:r>
          </w:p>
        </w:tc>
      </w:tr>
      <w:tr w:rsidR="00973097" w14:paraId="4E2E143B" w14:textId="77777777" w:rsidTr="00973097">
        <w:trPr>
          <w:trHeight w:val="288"/>
        </w:trPr>
        <w:tc>
          <w:tcPr>
            <w:tcW w:w="3105" w:type="dxa"/>
          </w:tcPr>
          <w:p w14:paraId="2A9DE468" w14:textId="77777777" w:rsidR="00973097" w:rsidRPr="00973097" w:rsidRDefault="00973097" w:rsidP="00973097">
            <w:pPr>
              <w:pStyle w:val="TableParagraph"/>
              <w:spacing w:before="0"/>
              <w:rPr>
                <w:b/>
                <w:bCs/>
                <w:szCs w:val="20"/>
              </w:rPr>
            </w:pPr>
            <w:r w:rsidRPr="00973097">
              <w:rPr>
                <w:b/>
                <w:bCs/>
                <w:szCs w:val="20"/>
              </w:rPr>
              <w:t>Passport No. &amp; Nationality:</w:t>
            </w:r>
          </w:p>
        </w:tc>
        <w:tc>
          <w:tcPr>
            <w:tcW w:w="5985" w:type="dxa"/>
          </w:tcPr>
          <w:p w14:paraId="065035D6" w14:textId="1113A239" w:rsidR="00973097" w:rsidRPr="006673E1" w:rsidRDefault="00973097" w:rsidP="00973097">
            <w:pPr>
              <w:pStyle w:val="TableParagraph"/>
              <w:spacing w:before="0"/>
              <w:ind w:left="0"/>
              <w:jc w:val="both"/>
            </w:pPr>
            <w:r>
              <w:t>ES092468</w:t>
            </w:r>
          </w:p>
        </w:tc>
      </w:tr>
      <w:tr w:rsidR="00973097" w14:paraId="5C1663E7" w14:textId="77777777" w:rsidTr="00973097">
        <w:trPr>
          <w:trHeight w:val="288"/>
        </w:trPr>
        <w:tc>
          <w:tcPr>
            <w:tcW w:w="3105" w:type="dxa"/>
          </w:tcPr>
          <w:p w14:paraId="41F146C4" w14:textId="367795E0" w:rsidR="00973097" w:rsidRPr="00973097" w:rsidRDefault="00973097" w:rsidP="00973097">
            <w:pPr>
              <w:pStyle w:val="TableParagraph"/>
              <w:spacing w:before="0"/>
              <w:rPr>
                <w:b/>
                <w:bCs/>
                <w:szCs w:val="20"/>
              </w:rPr>
            </w:pPr>
            <w:r w:rsidRPr="00973097">
              <w:rPr>
                <w:b/>
                <w:bCs/>
                <w:szCs w:val="20"/>
              </w:rPr>
              <w:t>Delivery place</w:t>
            </w:r>
          </w:p>
        </w:tc>
        <w:tc>
          <w:tcPr>
            <w:tcW w:w="5985" w:type="dxa"/>
          </w:tcPr>
          <w:p w14:paraId="603493C9" w14:textId="5C31DB68" w:rsidR="00973097" w:rsidRDefault="00973097" w:rsidP="00973097">
            <w:pPr>
              <w:pStyle w:val="TableParagraph"/>
              <w:spacing w:before="0"/>
              <w:ind w:left="0"/>
            </w:pPr>
            <w:r>
              <w:t>Hal, Belgium</w:t>
            </w:r>
          </w:p>
        </w:tc>
      </w:tr>
      <w:tr w:rsidR="00973097" w14:paraId="4B771E01" w14:textId="77777777" w:rsidTr="00973097">
        <w:trPr>
          <w:trHeight w:val="288"/>
        </w:trPr>
        <w:tc>
          <w:tcPr>
            <w:tcW w:w="3105" w:type="dxa"/>
          </w:tcPr>
          <w:p w14:paraId="7C97EA27" w14:textId="556A8ED6" w:rsidR="00973097" w:rsidRPr="00973097" w:rsidRDefault="00973097" w:rsidP="00973097">
            <w:pPr>
              <w:pStyle w:val="TableParagraph"/>
              <w:spacing w:before="0"/>
              <w:rPr>
                <w:b/>
                <w:bCs/>
                <w:szCs w:val="20"/>
              </w:rPr>
            </w:pPr>
            <w:r w:rsidRPr="00973097">
              <w:rPr>
                <w:b/>
                <w:bCs/>
                <w:szCs w:val="20"/>
              </w:rPr>
              <w:t>Date of delivery</w:t>
            </w:r>
          </w:p>
        </w:tc>
        <w:tc>
          <w:tcPr>
            <w:tcW w:w="5985" w:type="dxa"/>
          </w:tcPr>
          <w:p w14:paraId="6AFEC922" w14:textId="77777777" w:rsidR="00973097" w:rsidRDefault="00973097" w:rsidP="00973097">
            <w:pPr>
              <w:pStyle w:val="TableParagraph"/>
              <w:spacing w:before="0"/>
              <w:ind w:left="0"/>
            </w:pPr>
          </w:p>
        </w:tc>
      </w:tr>
      <w:tr w:rsidR="00973097" w14:paraId="7AD5B09C" w14:textId="77777777" w:rsidTr="00973097">
        <w:trPr>
          <w:trHeight w:val="288"/>
        </w:trPr>
        <w:tc>
          <w:tcPr>
            <w:tcW w:w="3105" w:type="dxa"/>
          </w:tcPr>
          <w:p w14:paraId="58CAEBD5" w14:textId="61043B9C" w:rsidR="00973097" w:rsidRPr="00973097" w:rsidRDefault="00973097" w:rsidP="00973097">
            <w:pPr>
              <w:pStyle w:val="TableParagraph"/>
              <w:spacing w:before="0"/>
              <w:rPr>
                <w:b/>
                <w:bCs/>
                <w:szCs w:val="20"/>
              </w:rPr>
            </w:pPr>
            <w:r w:rsidRPr="00973097">
              <w:rPr>
                <w:b/>
                <w:bCs/>
                <w:szCs w:val="20"/>
              </w:rPr>
              <w:t>Expiry date</w:t>
            </w:r>
          </w:p>
        </w:tc>
        <w:tc>
          <w:tcPr>
            <w:tcW w:w="5985" w:type="dxa"/>
          </w:tcPr>
          <w:p w14:paraId="7BC62065" w14:textId="77777777" w:rsidR="00973097" w:rsidRPr="006673E1" w:rsidRDefault="00973097" w:rsidP="00973097">
            <w:pPr>
              <w:pStyle w:val="TableParagraph"/>
              <w:spacing w:before="0"/>
              <w:ind w:left="0"/>
            </w:pPr>
          </w:p>
        </w:tc>
      </w:tr>
      <w:tr w:rsidR="00973097" w14:paraId="64E8CA6F" w14:textId="77777777" w:rsidTr="00973097">
        <w:trPr>
          <w:trHeight w:val="288"/>
        </w:trPr>
        <w:tc>
          <w:tcPr>
            <w:tcW w:w="3105" w:type="dxa"/>
          </w:tcPr>
          <w:p w14:paraId="72E53C7E" w14:textId="77777777" w:rsidR="00973097" w:rsidRPr="00973097" w:rsidRDefault="00973097" w:rsidP="00973097">
            <w:pPr>
              <w:pStyle w:val="TableParagraph"/>
              <w:spacing w:before="0"/>
              <w:rPr>
                <w:b/>
                <w:bCs/>
                <w:szCs w:val="20"/>
              </w:rPr>
            </w:pPr>
            <w:r w:rsidRPr="00973097">
              <w:rPr>
                <w:b/>
                <w:bCs/>
                <w:szCs w:val="20"/>
              </w:rPr>
              <w:t>Mobile/ WhatsApp:</w:t>
            </w:r>
          </w:p>
        </w:tc>
        <w:tc>
          <w:tcPr>
            <w:tcW w:w="5985" w:type="dxa"/>
          </w:tcPr>
          <w:p w14:paraId="5F4E964C" w14:textId="4DB49064" w:rsidR="00973097" w:rsidRPr="006673E1" w:rsidRDefault="00973097" w:rsidP="00973097">
            <w:pPr>
              <w:spacing w:before="0" w:after="0"/>
              <w:rPr>
                <w:rFonts w:ascii="Arial" w:eastAsia="Times New Roman" w:hAnsi="Arial" w:cs="Arial"/>
              </w:rPr>
            </w:pPr>
            <w:r>
              <w:rPr>
                <w:rFonts w:ascii="Arial" w:eastAsia="Times New Roman" w:hAnsi="Arial" w:cs="Arial"/>
              </w:rPr>
              <w:t>+44 74 40 40 51 81</w:t>
            </w:r>
          </w:p>
        </w:tc>
      </w:tr>
      <w:tr w:rsidR="00973097" w14:paraId="18926567" w14:textId="77777777" w:rsidTr="00973097">
        <w:trPr>
          <w:trHeight w:val="288"/>
        </w:trPr>
        <w:tc>
          <w:tcPr>
            <w:tcW w:w="3105" w:type="dxa"/>
          </w:tcPr>
          <w:p w14:paraId="51AAE295" w14:textId="77777777" w:rsidR="00973097" w:rsidRPr="00973097" w:rsidRDefault="00973097" w:rsidP="00973097">
            <w:pPr>
              <w:pStyle w:val="TableParagraph"/>
              <w:spacing w:before="0"/>
              <w:rPr>
                <w:b/>
                <w:bCs/>
                <w:szCs w:val="20"/>
              </w:rPr>
            </w:pPr>
            <w:r w:rsidRPr="00973097">
              <w:rPr>
                <w:b/>
                <w:bCs/>
                <w:szCs w:val="20"/>
              </w:rPr>
              <w:t>E-mail Address:</w:t>
            </w:r>
          </w:p>
        </w:tc>
        <w:tc>
          <w:tcPr>
            <w:tcW w:w="5985" w:type="dxa"/>
          </w:tcPr>
          <w:p w14:paraId="23C35B4D" w14:textId="7EE529A1" w:rsidR="00973097" w:rsidRPr="006673E1" w:rsidRDefault="00973097" w:rsidP="00973097">
            <w:pPr>
              <w:spacing w:before="0" w:after="0"/>
              <w:rPr>
                <w:rFonts w:ascii="Arial" w:eastAsia="Times New Roman" w:hAnsi="Arial" w:cs="Arial"/>
                <w:sz w:val="24"/>
                <w:szCs w:val="24"/>
              </w:rPr>
            </w:pPr>
            <w:r>
              <w:rPr>
                <w:rFonts w:ascii="Arial" w:eastAsia="Times New Roman" w:hAnsi="Arial" w:cs="Arial"/>
                <w:sz w:val="24"/>
                <w:szCs w:val="24"/>
              </w:rPr>
              <w:t>CONTACT@LUNYNS.COM</w:t>
            </w:r>
          </w:p>
        </w:tc>
      </w:tr>
      <w:tr w:rsidR="00973097" w14:paraId="5D8837C2" w14:textId="77777777" w:rsidTr="00973097">
        <w:trPr>
          <w:trHeight w:val="2058"/>
        </w:trPr>
        <w:tc>
          <w:tcPr>
            <w:tcW w:w="9090" w:type="dxa"/>
            <w:gridSpan w:val="2"/>
          </w:tcPr>
          <w:p w14:paraId="4348DE62" w14:textId="579E7FFE" w:rsidR="00973097" w:rsidRDefault="00D75AC8" w:rsidP="00733DB4">
            <w:pPr>
              <w:pStyle w:val="TableParagraph"/>
              <w:tabs>
                <w:tab w:val="left" w:pos="2667"/>
              </w:tabs>
              <w:spacing w:before="0"/>
              <w:rPr>
                <w:rFonts w:ascii="Calibri"/>
                <w:sz w:val="20"/>
              </w:rPr>
            </w:pPr>
            <w:r>
              <w:rPr>
                <w:rFonts w:ascii="Calibri"/>
                <w:noProof/>
                <w:sz w:val="20"/>
                <w14:ligatures w14:val="standardContextual"/>
              </w:rPr>
              <w:drawing>
                <wp:anchor distT="0" distB="0" distL="114300" distR="114300" simplePos="0" relativeHeight="251661312" behindDoc="1" locked="0" layoutInCell="1" allowOverlap="1" wp14:anchorId="76A11594" wp14:editId="0CC0BE9A">
                  <wp:simplePos x="0" y="0"/>
                  <wp:positionH relativeFrom="column">
                    <wp:posOffset>3345996</wp:posOffset>
                  </wp:positionH>
                  <wp:positionV relativeFrom="paragraph">
                    <wp:posOffset>718820</wp:posOffset>
                  </wp:positionV>
                  <wp:extent cx="2396490" cy="565785"/>
                  <wp:effectExtent l="0" t="0" r="3810" b="5715"/>
                  <wp:wrapTight wrapText="bothSides">
                    <wp:wrapPolygon edited="0">
                      <wp:start x="0" y="0"/>
                      <wp:lineTo x="0" y="21091"/>
                      <wp:lineTo x="21463" y="21091"/>
                      <wp:lineTo x="21463" y="0"/>
                      <wp:lineTo x="0" y="0"/>
                    </wp:wrapPolygon>
                  </wp:wrapTight>
                  <wp:docPr id="25909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90908" name="Picture 1"/>
                          <pic:cNvPicPr/>
                        </pic:nvPicPr>
                        <pic:blipFill rotWithShape="1">
                          <a:blip r:embed="rId9" cstate="print">
                            <a:extLst>
                              <a:ext uri="{28A0092B-C50C-407E-A947-70E740481C1C}">
                                <a14:useLocalDpi xmlns:a14="http://schemas.microsoft.com/office/drawing/2010/main" val="0"/>
                              </a:ext>
                            </a:extLst>
                          </a:blip>
                          <a:srcRect t="26228" b="26560"/>
                          <a:stretch/>
                        </pic:blipFill>
                        <pic:spPr bwMode="auto">
                          <a:xfrm>
                            <a:off x="0" y="0"/>
                            <a:ext cx="2396490" cy="5657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libri"/>
                <w:noProof/>
                <w:sz w:val="20"/>
                <w14:ligatures w14:val="standardContextual"/>
              </w:rPr>
              <w:drawing>
                <wp:anchor distT="0" distB="0" distL="114300" distR="114300" simplePos="0" relativeHeight="251659264" behindDoc="1" locked="0" layoutInCell="1" allowOverlap="1" wp14:anchorId="06BFBA53" wp14:editId="7A492A8E">
                  <wp:simplePos x="0" y="0"/>
                  <wp:positionH relativeFrom="column">
                    <wp:posOffset>272</wp:posOffset>
                  </wp:positionH>
                  <wp:positionV relativeFrom="paragraph">
                    <wp:posOffset>635</wp:posOffset>
                  </wp:positionV>
                  <wp:extent cx="1280160" cy="1280160"/>
                  <wp:effectExtent l="0" t="0" r="0" b="0"/>
                  <wp:wrapTight wrapText="bothSides">
                    <wp:wrapPolygon edited="0">
                      <wp:start x="8357" y="0"/>
                      <wp:lineTo x="5786" y="643"/>
                      <wp:lineTo x="964" y="3857"/>
                      <wp:lineTo x="0" y="8036"/>
                      <wp:lineTo x="0" y="12536"/>
                      <wp:lineTo x="321" y="16071"/>
                      <wp:lineTo x="5464" y="20571"/>
                      <wp:lineTo x="8357" y="21214"/>
                      <wp:lineTo x="12857" y="21214"/>
                      <wp:lineTo x="16071" y="20571"/>
                      <wp:lineTo x="20571" y="16393"/>
                      <wp:lineTo x="21214" y="13500"/>
                      <wp:lineTo x="21214" y="8036"/>
                      <wp:lineTo x="20571" y="4179"/>
                      <wp:lineTo x="14786" y="321"/>
                      <wp:lineTo x="12536" y="0"/>
                      <wp:lineTo x="8357" y="0"/>
                    </wp:wrapPolygon>
                  </wp:wrapTight>
                  <wp:docPr id="205336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68385" name="Picture 20533683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80160" cy="1280160"/>
                          </a:xfrm>
                          <a:prstGeom prst="rect">
                            <a:avLst/>
                          </a:prstGeom>
                        </pic:spPr>
                      </pic:pic>
                    </a:graphicData>
                  </a:graphic>
                </wp:anchor>
              </w:drawing>
            </w:r>
          </w:p>
        </w:tc>
      </w:tr>
    </w:tbl>
    <w:p w14:paraId="53BDC07E" w14:textId="77777777" w:rsidR="00973097" w:rsidRDefault="00973097" w:rsidP="00643E7A">
      <w:pPr>
        <w:rPr>
          <w:lang w:val="fr-BE"/>
        </w:rPr>
      </w:pPr>
    </w:p>
    <w:p w14:paraId="1CFA7C06" w14:textId="77777777" w:rsidR="00973097" w:rsidRDefault="00973097" w:rsidP="00643E7A">
      <w:pPr>
        <w:rPr>
          <w:lang w:val="fr-BE"/>
        </w:rPr>
      </w:pPr>
    </w:p>
    <w:tbl>
      <w:tblPr>
        <w:tblW w:w="909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105"/>
        <w:gridCol w:w="225"/>
        <w:gridCol w:w="5760"/>
      </w:tblGrid>
      <w:tr w:rsidR="00973097" w14:paraId="118CC140" w14:textId="77777777" w:rsidTr="00733DB4">
        <w:trPr>
          <w:trHeight w:val="288"/>
        </w:trPr>
        <w:tc>
          <w:tcPr>
            <w:tcW w:w="3105" w:type="dxa"/>
          </w:tcPr>
          <w:p w14:paraId="76B6AFCB" w14:textId="77777777" w:rsidR="00973097" w:rsidRPr="00973097" w:rsidRDefault="00973097" w:rsidP="00733DB4">
            <w:pPr>
              <w:pStyle w:val="TableParagraph"/>
              <w:spacing w:before="0"/>
              <w:rPr>
                <w:b/>
                <w:bCs/>
                <w:szCs w:val="20"/>
              </w:rPr>
            </w:pPr>
            <w:r w:rsidRPr="00973097">
              <w:rPr>
                <w:b/>
                <w:bCs/>
                <w:szCs w:val="20"/>
              </w:rPr>
              <w:t>Full Name/ Title:</w:t>
            </w:r>
          </w:p>
        </w:tc>
        <w:sdt>
          <w:sdtPr>
            <w:rPr>
              <w:rFonts w:ascii="Bodoni MT" w:hAnsi="Bodoni MT"/>
            </w:rPr>
            <w:id w:val="-61565284"/>
            <w:placeholder>
              <w:docPart w:val="5F7A85E570E74F41B65D821EA716F4CE"/>
            </w:placeholder>
            <w:showingPlcHdr/>
            <w:text/>
          </w:sdtPr>
          <w:sdtContent>
            <w:tc>
              <w:tcPr>
                <w:tcW w:w="5985" w:type="dxa"/>
                <w:gridSpan w:val="2"/>
              </w:tcPr>
              <w:p w14:paraId="5982FF66" w14:textId="2E9733B1" w:rsidR="00973097" w:rsidRPr="00AA454D" w:rsidRDefault="00AA454D" w:rsidP="00733DB4">
                <w:pPr>
                  <w:pStyle w:val="TableParagraph"/>
                  <w:spacing w:before="0"/>
                  <w:ind w:left="0"/>
                  <w:rPr>
                    <w:rFonts w:ascii="Bodoni MT" w:hAnsi="Bodoni MT"/>
                  </w:rPr>
                </w:pPr>
                <w:r w:rsidRPr="00AA454D">
                  <w:rPr>
                    <w:rStyle w:val="PlaceholderText"/>
                    <w:rFonts w:ascii="Bodoni MT" w:hAnsi="Bodoni MT"/>
                  </w:rPr>
                  <w:t>Click here to enter Name/Title.</w:t>
                </w:r>
              </w:p>
            </w:tc>
          </w:sdtContent>
        </w:sdt>
      </w:tr>
      <w:tr w:rsidR="00973097" w14:paraId="33CB9481" w14:textId="77777777" w:rsidTr="00733DB4">
        <w:trPr>
          <w:trHeight w:val="288"/>
        </w:trPr>
        <w:tc>
          <w:tcPr>
            <w:tcW w:w="3105" w:type="dxa"/>
          </w:tcPr>
          <w:p w14:paraId="5FDE7BE1" w14:textId="77777777" w:rsidR="00973097" w:rsidRPr="00973097" w:rsidRDefault="00973097" w:rsidP="00733DB4">
            <w:pPr>
              <w:pStyle w:val="TableParagraph"/>
              <w:spacing w:before="0"/>
              <w:rPr>
                <w:b/>
                <w:bCs/>
                <w:szCs w:val="20"/>
              </w:rPr>
            </w:pPr>
            <w:r w:rsidRPr="00973097">
              <w:rPr>
                <w:b/>
                <w:bCs/>
                <w:szCs w:val="20"/>
              </w:rPr>
              <w:t>Corporation:</w:t>
            </w:r>
          </w:p>
        </w:tc>
        <w:sdt>
          <w:sdtPr>
            <w:rPr>
              <w:rFonts w:ascii="Bodoni MT" w:hAnsi="Bodoni MT"/>
            </w:rPr>
            <w:id w:val="874666377"/>
            <w:placeholder>
              <w:docPart w:val="0C8395FA7AE5483E81999E0615032418"/>
            </w:placeholder>
            <w:showingPlcHdr/>
            <w:text/>
          </w:sdtPr>
          <w:sdtContent>
            <w:tc>
              <w:tcPr>
                <w:tcW w:w="5985" w:type="dxa"/>
                <w:gridSpan w:val="2"/>
              </w:tcPr>
              <w:p w14:paraId="75435973" w14:textId="39146BFC" w:rsidR="00973097" w:rsidRPr="00AA454D" w:rsidRDefault="00AA454D" w:rsidP="00733DB4">
                <w:pPr>
                  <w:pStyle w:val="TableParagraph"/>
                  <w:spacing w:before="0"/>
                  <w:ind w:left="0"/>
                  <w:rPr>
                    <w:rFonts w:ascii="Bodoni MT" w:hAnsi="Bodoni MT"/>
                  </w:rPr>
                </w:pPr>
                <w:r w:rsidRPr="00AA454D">
                  <w:rPr>
                    <w:rStyle w:val="PlaceholderText"/>
                    <w:rFonts w:ascii="Bodoni MT" w:hAnsi="Bodoni MT"/>
                  </w:rPr>
                  <w:t>Click here to enter Company Name.</w:t>
                </w:r>
              </w:p>
            </w:tc>
          </w:sdtContent>
        </w:sdt>
      </w:tr>
      <w:tr w:rsidR="00973097" w14:paraId="1CDBB5D1" w14:textId="77777777" w:rsidTr="00733DB4">
        <w:trPr>
          <w:trHeight w:val="288"/>
        </w:trPr>
        <w:tc>
          <w:tcPr>
            <w:tcW w:w="3105" w:type="dxa"/>
          </w:tcPr>
          <w:p w14:paraId="240CD8EE" w14:textId="77777777" w:rsidR="00973097" w:rsidRPr="00973097" w:rsidRDefault="00973097" w:rsidP="00733DB4">
            <w:pPr>
              <w:pStyle w:val="TableParagraph"/>
              <w:spacing w:before="0"/>
              <w:rPr>
                <w:b/>
                <w:bCs/>
                <w:szCs w:val="20"/>
              </w:rPr>
            </w:pPr>
            <w:r w:rsidRPr="00973097">
              <w:rPr>
                <w:b/>
                <w:bCs/>
                <w:szCs w:val="20"/>
              </w:rPr>
              <w:t>Address:</w:t>
            </w:r>
          </w:p>
        </w:tc>
        <w:sdt>
          <w:sdtPr>
            <w:rPr>
              <w:rFonts w:eastAsia="Times New Roman" w:cs="Arial"/>
            </w:rPr>
            <w:id w:val="-1749649551"/>
            <w:placeholder>
              <w:docPart w:val="A2ABC855E3D84E0FBAFCFDDA75B470D0"/>
            </w:placeholder>
            <w:showingPlcHdr/>
            <w:text/>
          </w:sdtPr>
          <w:sdtContent>
            <w:tc>
              <w:tcPr>
                <w:tcW w:w="5985" w:type="dxa"/>
                <w:gridSpan w:val="2"/>
              </w:tcPr>
              <w:p w14:paraId="1BEAE18E" w14:textId="205DB646" w:rsidR="00973097" w:rsidRPr="00AA454D" w:rsidRDefault="00AA454D" w:rsidP="00733DB4">
                <w:pPr>
                  <w:adjustRightInd w:val="0"/>
                  <w:spacing w:before="0" w:after="0"/>
                  <w:rPr>
                    <w:rFonts w:eastAsia="Times New Roman" w:cs="Arial"/>
                  </w:rPr>
                </w:pPr>
                <w:r w:rsidRPr="00AA454D">
                  <w:rPr>
                    <w:rStyle w:val="PlaceholderText"/>
                  </w:rPr>
                  <w:t xml:space="preserve">Click here to enter </w:t>
                </w:r>
                <w:r>
                  <w:rPr>
                    <w:rStyle w:val="PlaceholderText"/>
                  </w:rPr>
                  <w:t>Company Address</w:t>
                </w:r>
                <w:r w:rsidRPr="00AA454D">
                  <w:rPr>
                    <w:rStyle w:val="PlaceholderText"/>
                  </w:rPr>
                  <w:t>.</w:t>
                </w:r>
              </w:p>
            </w:tc>
          </w:sdtContent>
        </w:sdt>
      </w:tr>
      <w:tr w:rsidR="00973097" w14:paraId="2082EDD5" w14:textId="77777777" w:rsidTr="00733DB4">
        <w:trPr>
          <w:trHeight w:val="288"/>
        </w:trPr>
        <w:tc>
          <w:tcPr>
            <w:tcW w:w="3105" w:type="dxa"/>
          </w:tcPr>
          <w:p w14:paraId="33DAD35D" w14:textId="77777777" w:rsidR="00973097" w:rsidRPr="00973097" w:rsidRDefault="00973097" w:rsidP="00733DB4">
            <w:pPr>
              <w:pStyle w:val="TableParagraph"/>
              <w:spacing w:before="0"/>
              <w:rPr>
                <w:b/>
                <w:bCs/>
                <w:szCs w:val="20"/>
              </w:rPr>
            </w:pPr>
            <w:r w:rsidRPr="00973097">
              <w:rPr>
                <w:b/>
                <w:bCs/>
                <w:szCs w:val="20"/>
              </w:rPr>
              <w:t>Passport No. &amp; Nationality:</w:t>
            </w:r>
          </w:p>
        </w:tc>
        <w:sdt>
          <w:sdtPr>
            <w:rPr>
              <w:rFonts w:ascii="Bodoni MT" w:hAnsi="Bodoni MT"/>
            </w:rPr>
            <w:id w:val="1402414536"/>
            <w:placeholder>
              <w:docPart w:val="27801536CC58407A8990B11EC69A5747"/>
            </w:placeholder>
            <w:showingPlcHdr/>
            <w:text/>
          </w:sdtPr>
          <w:sdtContent>
            <w:tc>
              <w:tcPr>
                <w:tcW w:w="5985" w:type="dxa"/>
                <w:gridSpan w:val="2"/>
              </w:tcPr>
              <w:p w14:paraId="6CEB78B7" w14:textId="77961F60" w:rsidR="00973097" w:rsidRPr="00AA454D" w:rsidRDefault="00AA454D" w:rsidP="00733DB4">
                <w:pPr>
                  <w:pStyle w:val="TableParagraph"/>
                  <w:spacing w:before="0"/>
                  <w:ind w:left="0"/>
                  <w:jc w:val="both"/>
                  <w:rPr>
                    <w:rFonts w:ascii="Bodoni MT" w:hAnsi="Bodoni MT"/>
                  </w:rPr>
                </w:pPr>
                <w:r w:rsidRPr="00AA454D">
                  <w:rPr>
                    <w:rStyle w:val="PlaceholderText"/>
                    <w:rFonts w:ascii="Bodoni MT" w:hAnsi="Bodoni MT"/>
                  </w:rPr>
                  <w:t xml:space="preserve">Click here to enter </w:t>
                </w:r>
                <w:r>
                  <w:rPr>
                    <w:rStyle w:val="PlaceholderText"/>
                    <w:rFonts w:ascii="Bodoni MT" w:hAnsi="Bodoni MT"/>
                  </w:rPr>
                  <w:t>Passport Nr</w:t>
                </w:r>
                <w:r w:rsidRPr="00AA454D">
                  <w:rPr>
                    <w:rStyle w:val="PlaceholderText"/>
                    <w:rFonts w:ascii="Bodoni MT" w:hAnsi="Bodoni MT"/>
                  </w:rPr>
                  <w:t>.</w:t>
                </w:r>
              </w:p>
            </w:tc>
          </w:sdtContent>
        </w:sdt>
      </w:tr>
      <w:tr w:rsidR="00973097" w14:paraId="534350F4" w14:textId="77777777" w:rsidTr="00733DB4">
        <w:trPr>
          <w:trHeight w:val="288"/>
        </w:trPr>
        <w:tc>
          <w:tcPr>
            <w:tcW w:w="3105" w:type="dxa"/>
          </w:tcPr>
          <w:p w14:paraId="59EAC6D7" w14:textId="77777777" w:rsidR="00973097" w:rsidRPr="00973097" w:rsidRDefault="00973097" w:rsidP="00733DB4">
            <w:pPr>
              <w:pStyle w:val="TableParagraph"/>
              <w:spacing w:before="0"/>
              <w:rPr>
                <w:b/>
                <w:bCs/>
                <w:szCs w:val="20"/>
              </w:rPr>
            </w:pPr>
            <w:r w:rsidRPr="00973097">
              <w:rPr>
                <w:b/>
                <w:bCs/>
                <w:szCs w:val="20"/>
              </w:rPr>
              <w:t>Delivery place</w:t>
            </w:r>
          </w:p>
        </w:tc>
        <w:sdt>
          <w:sdtPr>
            <w:rPr>
              <w:rFonts w:ascii="Bodoni MT" w:hAnsi="Bodoni MT"/>
            </w:rPr>
            <w:id w:val="1690644500"/>
            <w:placeholder>
              <w:docPart w:val="BADBD8777BD74D97995B6D067573D1DB"/>
            </w:placeholder>
            <w:showingPlcHdr/>
            <w:text/>
          </w:sdtPr>
          <w:sdtContent>
            <w:tc>
              <w:tcPr>
                <w:tcW w:w="5985" w:type="dxa"/>
                <w:gridSpan w:val="2"/>
              </w:tcPr>
              <w:p w14:paraId="1EDB045E" w14:textId="6780C068" w:rsidR="00973097" w:rsidRPr="00AA454D" w:rsidRDefault="00AA454D" w:rsidP="00733DB4">
                <w:pPr>
                  <w:pStyle w:val="TableParagraph"/>
                  <w:spacing w:before="0"/>
                  <w:ind w:left="0"/>
                  <w:rPr>
                    <w:rFonts w:ascii="Bodoni MT" w:hAnsi="Bodoni MT"/>
                  </w:rPr>
                </w:pPr>
                <w:r w:rsidRPr="00AA454D">
                  <w:rPr>
                    <w:rStyle w:val="PlaceholderText"/>
                    <w:rFonts w:ascii="Bodoni MT" w:hAnsi="Bodoni MT"/>
                  </w:rPr>
                  <w:t xml:space="preserve">Click here to enter </w:t>
                </w:r>
                <w:r>
                  <w:rPr>
                    <w:rStyle w:val="PlaceholderText"/>
                    <w:rFonts w:ascii="Bodoni MT" w:hAnsi="Bodoni MT"/>
                  </w:rPr>
                  <w:t>Passport Delivery Place</w:t>
                </w:r>
                <w:r w:rsidRPr="00AA454D">
                  <w:rPr>
                    <w:rStyle w:val="PlaceholderText"/>
                    <w:rFonts w:ascii="Bodoni MT" w:hAnsi="Bodoni MT"/>
                  </w:rPr>
                  <w:t>.</w:t>
                </w:r>
              </w:p>
            </w:tc>
          </w:sdtContent>
        </w:sdt>
      </w:tr>
      <w:tr w:rsidR="00973097" w14:paraId="1C6B440B" w14:textId="77777777" w:rsidTr="00733DB4">
        <w:trPr>
          <w:trHeight w:val="288"/>
        </w:trPr>
        <w:tc>
          <w:tcPr>
            <w:tcW w:w="3105" w:type="dxa"/>
          </w:tcPr>
          <w:p w14:paraId="5885936E" w14:textId="77777777" w:rsidR="00973097" w:rsidRPr="00973097" w:rsidRDefault="00973097" w:rsidP="00733DB4">
            <w:pPr>
              <w:pStyle w:val="TableParagraph"/>
              <w:spacing w:before="0"/>
              <w:rPr>
                <w:b/>
                <w:bCs/>
                <w:szCs w:val="20"/>
              </w:rPr>
            </w:pPr>
            <w:r w:rsidRPr="00973097">
              <w:rPr>
                <w:b/>
                <w:bCs/>
                <w:szCs w:val="20"/>
              </w:rPr>
              <w:t>Date of delivery</w:t>
            </w:r>
          </w:p>
        </w:tc>
        <w:sdt>
          <w:sdtPr>
            <w:rPr>
              <w:rFonts w:ascii="Bodoni MT" w:hAnsi="Bodoni MT"/>
            </w:rPr>
            <w:id w:val="1378273457"/>
            <w:placeholder>
              <w:docPart w:val="E3E70E366BAC46099A0519DE2C68D37D"/>
            </w:placeholder>
            <w:showingPlcHdr/>
            <w:date>
              <w:dateFormat w:val="dd-MMM-yy"/>
              <w:lid w:val="en-US"/>
              <w:storeMappedDataAs w:val="dateTime"/>
              <w:calendar w:val="gregorian"/>
            </w:date>
          </w:sdtPr>
          <w:sdtContent>
            <w:tc>
              <w:tcPr>
                <w:tcW w:w="5985" w:type="dxa"/>
                <w:gridSpan w:val="2"/>
              </w:tcPr>
              <w:p w14:paraId="1775C74B" w14:textId="454B4085" w:rsidR="00973097" w:rsidRPr="00AA454D" w:rsidRDefault="00AA454D" w:rsidP="00733DB4">
                <w:pPr>
                  <w:pStyle w:val="TableParagraph"/>
                  <w:spacing w:before="0"/>
                  <w:ind w:left="0"/>
                  <w:rPr>
                    <w:rFonts w:ascii="Bodoni MT" w:hAnsi="Bodoni MT"/>
                  </w:rPr>
                </w:pPr>
                <w:r>
                  <w:rPr>
                    <w:rStyle w:val="PlaceholderText"/>
                    <w:rFonts w:ascii="Bodoni MT" w:hAnsi="Bodoni MT"/>
                  </w:rPr>
                  <w:t>Select passport delivery</w:t>
                </w:r>
                <w:r w:rsidRPr="00AA454D">
                  <w:rPr>
                    <w:rStyle w:val="PlaceholderText"/>
                    <w:rFonts w:ascii="Bodoni MT" w:hAnsi="Bodoni MT"/>
                  </w:rPr>
                  <w:t xml:space="preserve"> date.</w:t>
                </w:r>
              </w:p>
            </w:tc>
          </w:sdtContent>
        </w:sdt>
      </w:tr>
      <w:tr w:rsidR="00973097" w14:paraId="7E7FB4B8" w14:textId="77777777" w:rsidTr="00733DB4">
        <w:trPr>
          <w:trHeight w:val="288"/>
        </w:trPr>
        <w:tc>
          <w:tcPr>
            <w:tcW w:w="3105" w:type="dxa"/>
          </w:tcPr>
          <w:p w14:paraId="5A1E0B86" w14:textId="77777777" w:rsidR="00973097" w:rsidRPr="00973097" w:rsidRDefault="00973097" w:rsidP="00733DB4">
            <w:pPr>
              <w:pStyle w:val="TableParagraph"/>
              <w:spacing w:before="0"/>
              <w:rPr>
                <w:b/>
                <w:bCs/>
                <w:szCs w:val="20"/>
              </w:rPr>
            </w:pPr>
            <w:r w:rsidRPr="00973097">
              <w:rPr>
                <w:b/>
                <w:bCs/>
                <w:szCs w:val="20"/>
              </w:rPr>
              <w:t>Expiry date</w:t>
            </w:r>
          </w:p>
        </w:tc>
        <w:sdt>
          <w:sdtPr>
            <w:rPr>
              <w:rFonts w:ascii="Bodoni MT" w:hAnsi="Bodoni MT"/>
            </w:rPr>
            <w:id w:val="-751270361"/>
            <w:placeholder>
              <w:docPart w:val="5755D3C142F048BCA9D44E711309E364"/>
            </w:placeholder>
            <w:showingPlcHdr/>
            <w:date>
              <w:dateFormat w:val="dd-MMM-yy"/>
              <w:lid w:val="en-US"/>
              <w:storeMappedDataAs w:val="dateTime"/>
              <w:calendar w:val="gregorian"/>
            </w:date>
          </w:sdtPr>
          <w:sdtContent>
            <w:tc>
              <w:tcPr>
                <w:tcW w:w="5985" w:type="dxa"/>
                <w:gridSpan w:val="2"/>
              </w:tcPr>
              <w:p w14:paraId="4DACEFFE" w14:textId="5FF21E01" w:rsidR="00973097" w:rsidRPr="00AA454D" w:rsidRDefault="00AA454D" w:rsidP="00733DB4">
                <w:pPr>
                  <w:pStyle w:val="TableParagraph"/>
                  <w:spacing w:before="0"/>
                  <w:ind w:left="0"/>
                  <w:rPr>
                    <w:rFonts w:ascii="Bodoni MT" w:hAnsi="Bodoni MT"/>
                  </w:rPr>
                </w:pPr>
                <w:r>
                  <w:rPr>
                    <w:rStyle w:val="PlaceholderText"/>
                    <w:rFonts w:ascii="Bodoni MT" w:hAnsi="Bodoni MT"/>
                  </w:rPr>
                  <w:t>Select passport expiry</w:t>
                </w:r>
                <w:r w:rsidRPr="00AA454D">
                  <w:rPr>
                    <w:rStyle w:val="PlaceholderText"/>
                    <w:rFonts w:ascii="Bodoni MT" w:hAnsi="Bodoni MT"/>
                  </w:rPr>
                  <w:t xml:space="preserve"> date.</w:t>
                </w:r>
              </w:p>
            </w:tc>
          </w:sdtContent>
        </w:sdt>
      </w:tr>
      <w:tr w:rsidR="00973097" w14:paraId="63F43E32" w14:textId="77777777" w:rsidTr="00733DB4">
        <w:trPr>
          <w:trHeight w:val="288"/>
        </w:trPr>
        <w:tc>
          <w:tcPr>
            <w:tcW w:w="3105" w:type="dxa"/>
          </w:tcPr>
          <w:p w14:paraId="0444E1B2" w14:textId="77777777" w:rsidR="00973097" w:rsidRPr="00973097" w:rsidRDefault="00973097" w:rsidP="00733DB4">
            <w:pPr>
              <w:pStyle w:val="TableParagraph"/>
              <w:spacing w:before="0"/>
              <w:rPr>
                <w:b/>
                <w:bCs/>
                <w:szCs w:val="20"/>
              </w:rPr>
            </w:pPr>
            <w:r w:rsidRPr="00973097">
              <w:rPr>
                <w:b/>
                <w:bCs/>
                <w:szCs w:val="20"/>
              </w:rPr>
              <w:t>Mobile/ WhatsApp:</w:t>
            </w:r>
          </w:p>
        </w:tc>
        <w:sdt>
          <w:sdtPr>
            <w:rPr>
              <w:rFonts w:eastAsia="Times New Roman" w:cs="Arial"/>
            </w:rPr>
            <w:id w:val="-1169085632"/>
            <w:placeholder>
              <w:docPart w:val="A073029711F94FDD8FC1C402E8B93710"/>
            </w:placeholder>
            <w:showingPlcHdr/>
            <w:text/>
          </w:sdtPr>
          <w:sdtContent>
            <w:tc>
              <w:tcPr>
                <w:tcW w:w="5985" w:type="dxa"/>
                <w:gridSpan w:val="2"/>
              </w:tcPr>
              <w:p w14:paraId="61931E0A" w14:textId="45718D51" w:rsidR="00973097" w:rsidRPr="00AA454D" w:rsidRDefault="00AA454D" w:rsidP="00733DB4">
                <w:pPr>
                  <w:spacing w:before="0" w:after="0"/>
                  <w:rPr>
                    <w:rFonts w:eastAsia="Times New Roman" w:cs="Arial"/>
                  </w:rPr>
                </w:pPr>
                <w:r w:rsidRPr="00AA454D">
                  <w:rPr>
                    <w:rStyle w:val="PlaceholderText"/>
                  </w:rPr>
                  <w:t xml:space="preserve">Click here to enter </w:t>
                </w:r>
                <w:r>
                  <w:rPr>
                    <w:rStyle w:val="PlaceholderText"/>
                  </w:rPr>
                  <w:t>Mobile Number</w:t>
                </w:r>
                <w:r w:rsidRPr="00AA454D">
                  <w:rPr>
                    <w:rStyle w:val="PlaceholderText"/>
                  </w:rPr>
                  <w:t>.</w:t>
                </w:r>
              </w:p>
            </w:tc>
          </w:sdtContent>
        </w:sdt>
      </w:tr>
      <w:tr w:rsidR="00973097" w14:paraId="6032AD84" w14:textId="77777777" w:rsidTr="00733DB4">
        <w:trPr>
          <w:trHeight w:val="288"/>
        </w:trPr>
        <w:tc>
          <w:tcPr>
            <w:tcW w:w="3105" w:type="dxa"/>
          </w:tcPr>
          <w:p w14:paraId="2C02F8D4" w14:textId="77777777" w:rsidR="00973097" w:rsidRPr="00973097" w:rsidRDefault="00973097" w:rsidP="00733DB4">
            <w:pPr>
              <w:pStyle w:val="TableParagraph"/>
              <w:spacing w:before="0"/>
              <w:rPr>
                <w:b/>
                <w:bCs/>
                <w:szCs w:val="20"/>
              </w:rPr>
            </w:pPr>
            <w:r w:rsidRPr="00973097">
              <w:rPr>
                <w:b/>
                <w:bCs/>
                <w:szCs w:val="20"/>
              </w:rPr>
              <w:t>E-mail Address:</w:t>
            </w:r>
          </w:p>
        </w:tc>
        <w:sdt>
          <w:sdtPr>
            <w:rPr>
              <w:rFonts w:eastAsia="Times New Roman" w:cs="Arial"/>
            </w:rPr>
            <w:id w:val="1927693947"/>
            <w:placeholder>
              <w:docPart w:val="AE5D86EFFBDA4595B25CB1CB411D0CF8"/>
            </w:placeholder>
            <w:showingPlcHdr/>
            <w:text/>
          </w:sdtPr>
          <w:sdtContent>
            <w:tc>
              <w:tcPr>
                <w:tcW w:w="5985" w:type="dxa"/>
                <w:gridSpan w:val="2"/>
              </w:tcPr>
              <w:p w14:paraId="0910AFBD" w14:textId="44473E69" w:rsidR="00973097" w:rsidRPr="00AA454D" w:rsidRDefault="00AA454D" w:rsidP="00733DB4">
                <w:pPr>
                  <w:spacing w:before="0" w:after="0"/>
                  <w:rPr>
                    <w:rFonts w:eastAsia="Times New Roman" w:cs="Arial"/>
                  </w:rPr>
                </w:pPr>
                <w:r w:rsidRPr="00AA454D">
                  <w:rPr>
                    <w:rStyle w:val="PlaceholderText"/>
                  </w:rPr>
                  <w:t xml:space="preserve">Click here to enter </w:t>
                </w:r>
                <w:r>
                  <w:rPr>
                    <w:rStyle w:val="PlaceholderText"/>
                  </w:rPr>
                  <w:t>official email address</w:t>
                </w:r>
                <w:r w:rsidRPr="00AA454D">
                  <w:rPr>
                    <w:rStyle w:val="PlaceholderText"/>
                  </w:rPr>
                  <w:t>.</w:t>
                </w:r>
              </w:p>
            </w:tc>
          </w:sdtContent>
        </w:sdt>
      </w:tr>
      <w:tr w:rsidR="00AA454D" w14:paraId="538B229D" w14:textId="383EFEA3" w:rsidTr="00814F5D">
        <w:trPr>
          <w:trHeight w:val="2058"/>
        </w:trPr>
        <w:sdt>
          <w:sdtPr>
            <w:rPr>
              <w:rFonts w:ascii="Calibri"/>
              <w:sz w:val="20"/>
            </w:rPr>
            <w:id w:val="-778407962"/>
            <w:showingPlcHdr/>
            <w:picture/>
          </w:sdtPr>
          <w:sdtContent>
            <w:tc>
              <w:tcPr>
                <w:tcW w:w="3330" w:type="dxa"/>
                <w:gridSpan w:val="2"/>
                <w:tcBorders>
                  <w:top w:val="single" w:sz="4" w:space="0" w:color="auto"/>
                  <w:left w:val="single" w:sz="4" w:space="0" w:color="auto"/>
                  <w:bottom w:val="nil"/>
                  <w:right w:val="nil"/>
                </w:tcBorders>
              </w:tcPr>
              <w:p w14:paraId="13378237" w14:textId="3AF8D52F" w:rsidR="00AA454D" w:rsidRDefault="00AA454D" w:rsidP="00814F5D">
                <w:pPr>
                  <w:pStyle w:val="TableParagraph"/>
                  <w:tabs>
                    <w:tab w:val="left" w:pos="2667"/>
                  </w:tabs>
                  <w:spacing w:before="0"/>
                  <w:jc w:val="center"/>
                  <w:rPr>
                    <w:rFonts w:ascii="Calibri"/>
                    <w:sz w:val="20"/>
                  </w:rPr>
                </w:pPr>
                <w:r>
                  <w:rPr>
                    <w:rFonts w:ascii="Calibri"/>
                    <w:noProof/>
                    <w:sz w:val="20"/>
                  </w:rPr>
                  <w:drawing>
                    <wp:inline distT="0" distB="0" distL="0" distR="0" wp14:anchorId="1AC432FF" wp14:editId="501B1B72">
                      <wp:extent cx="1524000" cy="15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tc>
          </w:sdtContent>
        </w:sdt>
        <w:sdt>
          <w:sdtPr>
            <w:rPr>
              <w:rFonts w:ascii="Calibri"/>
              <w:sz w:val="20"/>
            </w:rPr>
            <w:id w:val="219643617"/>
            <w:showingPlcHdr/>
            <w:picture/>
          </w:sdtPr>
          <w:sdtContent>
            <w:tc>
              <w:tcPr>
                <w:tcW w:w="5760" w:type="dxa"/>
                <w:tcBorders>
                  <w:left w:val="nil"/>
                  <w:bottom w:val="nil"/>
                </w:tcBorders>
              </w:tcPr>
              <w:p w14:paraId="63BB8B1B" w14:textId="61F52F3B" w:rsidR="00AA454D" w:rsidRDefault="00AA454D" w:rsidP="00814F5D">
                <w:pPr>
                  <w:pStyle w:val="TableParagraph"/>
                  <w:tabs>
                    <w:tab w:val="left" w:pos="2667"/>
                  </w:tabs>
                  <w:spacing w:before="0"/>
                  <w:jc w:val="center"/>
                  <w:rPr>
                    <w:rFonts w:ascii="Calibri"/>
                    <w:sz w:val="20"/>
                  </w:rPr>
                </w:pPr>
                <w:r>
                  <w:rPr>
                    <w:rFonts w:ascii="Calibri"/>
                    <w:noProof/>
                    <w:sz w:val="20"/>
                  </w:rPr>
                  <w:drawing>
                    <wp:inline distT="0" distB="0" distL="0" distR="0" wp14:anchorId="1621E4DF" wp14:editId="20C9A409">
                      <wp:extent cx="2910840" cy="1524000"/>
                      <wp:effectExtent l="0" t="0" r="381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10840" cy="1524000"/>
                              </a:xfrm>
                              <a:prstGeom prst="rect">
                                <a:avLst/>
                              </a:prstGeom>
                              <a:noFill/>
                              <a:ln>
                                <a:noFill/>
                              </a:ln>
                            </pic:spPr>
                          </pic:pic>
                        </a:graphicData>
                      </a:graphic>
                    </wp:inline>
                  </w:drawing>
                </w:r>
              </w:p>
            </w:tc>
          </w:sdtContent>
        </w:sdt>
      </w:tr>
      <w:tr w:rsidR="00814F5D" w:rsidRPr="00814F5D" w14:paraId="17462F36" w14:textId="77777777" w:rsidTr="00814F5D">
        <w:trPr>
          <w:trHeight w:val="404"/>
        </w:trPr>
        <w:tc>
          <w:tcPr>
            <w:tcW w:w="3330" w:type="dxa"/>
            <w:gridSpan w:val="2"/>
            <w:tcBorders>
              <w:top w:val="nil"/>
              <w:right w:val="nil"/>
            </w:tcBorders>
          </w:tcPr>
          <w:p w14:paraId="100C00C0" w14:textId="6D936DF3" w:rsidR="00814F5D" w:rsidRPr="00814F5D" w:rsidRDefault="00814F5D" w:rsidP="00814F5D">
            <w:pPr>
              <w:pStyle w:val="TableParagraph"/>
              <w:tabs>
                <w:tab w:val="left" w:pos="2667"/>
              </w:tabs>
              <w:spacing w:before="0"/>
              <w:ind w:left="86"/>
              <w:jc w:val="center"/>
              <w:rPr>
                <w:rFonts w:ascii="Calibri"/>
                <w:color w:val="A6A6A6" w:themeColor="background1" w:themeShade="A6"/>
                <w:sz w:val="16"/>
                <w:szCs w:val="16"/>
              </w:rPr>
            </w:pPr>
            <w:r w:rsidRPr="00814F5D">
              <w:rPr>
                <w:rFonts w:ascii="Calibri"/>
                <w:color w:val="A6A6A6" w:themeColor="background1" w:themeShade="A6"/>
                <w:sz w:val="16"/>
                <w:szCs w:val="16"/>
              </w:rPr>
              <w:t>Seal/Signature</w:t>
            </w:r>
          </w:p>
        </w:tc>
        <w:tc>
          <w:tcPr>
            <w:tcW w:w="5760" w:type="dxa"/>
            <w:tcBorders>
              <w:top w:val="nil"/>
              <w:left w:val="nil"/>
            </w:tcBorders>
          </w:tcPr>
          <w:p w14:paraId="37857E2C" w14:textId="7478FE00" w:rsidR="00814F5D" w:rsidRPr="00814F5D" w:rsidRDefault="00814F5D" w:rsidP="00814F5D">
            <w:pPr>
              <w:pStyle w:val="TableParagraph"/>
              <w:tabs>
                <w:tab w:val="left" w:pos="2667"/>
              </w:tabs>
              <w:spacing w:before="0"/>
              <w:ind w:left="86"/>
              <w:jc w:val="center"/>
              <w:rPr>
                <w:rFonts w:ascii="Calibri"/>
                <w:color w:val="A6A6A6" w:themeColor="background1" w:themeShade="A6"/>
                <w:sz w:val="16"/>
                <w:szCs w:val="16"/>
              </w:rPr>
            </w:pPr>
            <w:r w:rsidRPr="00814F5D">
              <w:rPr>
                <w:rFonts w:ascii="Calibri"/>
                <w:color w:val="A6A6A6" w:themeColor="background1" w:themeShade="A6"/>
                <w:sz w:val="16"/>
                <w:szCs w:val="16"/>
              </w:rPr>
              <w:t>Seal/Signature</w:t>
            </w:r>
          </w:p>
        </w:tc>
      </w:tr>
    </w:tbl>
    <w:p w14:paraId="412C1317" w14:textId="77777777" w:rsidR="00973097" w:rsidRPr="00973097" w:rsidRDefault="00973097" w:rsidP="00643E7A"/>
    <w:sectPr w:rsidR="00973097" w:rsidRPr="00973097" w:rsidSect="006C45FE">
      <w:headerReference w:type="default" r:id="rId12"/>
      <w:footerReference w:type="default" r:id="rId13"/>
      <w:pgSz w:w="11906" w:h="16838"/>
      <w:pgMar w:top="1440" w:right="1440" w:bottom="1440" w:left="1440" w:header="85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88F10D" w14:textId="77777777" w:rsidR="00E24980" w:rsidRDefault="00E24980" w:rsidP="00366737">
      <w:pPr>
        <w:spacing w:after="0" w:line="240" w:lineRule="auto"/>
      </w:pPr>
      <w:r>
        <w:separator/>
      </w:r>
    </w:p>
  </w:endnote>
  <w:endnote w:type="continuationSeparator" w:id="0">
    <w:p w14:paraId="490A5964" w14:textId="77777777" w:rsidR="00E24980" w:rsidRDefault="00E24980" w:rsidP="00366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75211599"/>
      <w:docPartObj>
        <w:docPartGallery w:val="Page Numbers (Bottom of Page)"/>
        <w:docPartUnique/>
      </w:docPartObj>
    </w:sdtPr>
    <w:sdtContent>
      <w:sdt>
        <w:sdtPr>
          <w:id w:val="-1769616900"/>
          <w:docPartObj>
            <w:docPartGallery w:val="Page Numbers (Top of Page)"/>
            <w:docPartUnique/>
          </w:docPartObj>
        </w:sdtPr>
        <w:sdtContent>
          <w:p w14:paraId="2145E198" w14:textId="77777777" w:rsidR="00366737" w:rsidRDefault="00366737" w:rsidP="00E27C11">
            <w:pPr>
              <w:pStyle w:val="Footer"/>
              <w:jc w:val="center"/>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p w14:paraId="10EC5059" w14:textId="77777777" w:rsidR="00E27C11" w:rsidRDefault="00E27C11" w:rsidP="00E27C11">
            <w:pPr>
              <w:pStyle w:val="Footer"/>
              <w:jc w:val="center"/>
              <w:rPr>
                <w:b/>
                <w:bCs/>
                <w:sz w:val="24"/>
                <w:szCs w:val="24"/>
              </w:rPr>
            </w:pPr>
          </w:p>
          <w:p w14:paraId="54D32EC9" w14:textId="77777777" w:rsidR="00366737" w:rsidRDefault="00000000">
            <w:pPr>
              <w:pStyle w:val="Footer"/>
              <w:jc w:val="right"/>
            </w:pPr>
          </w:p>
        </w:sdtContent>
      </w:sdt>
    </w:sdtContent>
  </w:sdt>
  <w:p w14:paraId="44B6C7A9" w14:textId="77777777" w:rsidR="00366737" w:rsidRDefault="003667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EB854D" w14:textId="77777777" w:rsidR="00E24980" w:rsidRDefault="00E24980" w:rsidP="00366737">
      <w:pPr>
        <w:spacing w:after="0" w:line="240" w:lineRule="auto"/>
      </w:pPr>
      <w:r>
        <w:separator/>
      </w:r>
    </w:p>
  </w:footnote>
  <w:footnote w:type="continuationSeparator" w:id="0">
    <w:p w14:paraId="469418B3" w14:textId="77777777" w:rsidR="00E24980" w:rsidRDefault="00E24980" w:rsidP="003667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9D5218" w14:textId="77777777" w:rsidR="00E27C11" w:rsidRDefault="00E27C11">
    <w:pPr>
      <w:pStyle w:val="Header"/>
      <w:jc w:val="right"/>
    </w:pPr>
    <w:r>
      <w:rPr>
        <w:noProof/>
      </w:rPr>
      <w:drawing>
        <wp:anchor distT="0" distB="0" distL="114300" distR="114300" simplePos="0" relativeHeight="251659264" behindDoc="1" locked="0" layoutInCell="1" allowOverlap="1" wp14:anchorId="195A3904" wp14:editId="354A0B85">
          <wp:simplePos x="0" y="0"/>
          <wp:positionH relativeFrom="page">
            <wp:align>left</wp:align>
          </wp:positionH>
          <wp:positionV relativeFrom="paragraph">
            <wp:posOffset>-532130</wp:posOffset>
          </wp:positionV>
          <wp:extent cx="7559244" cy="10692000"/>
          <wp:effectExtent l="0" t="0" r="3810" b="0"/>
          <wp:wrapNone/>
          <wp:docPr id="34296269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2962697"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59244" cy="10692000"/>
                  </a:xfrm>
                  <a:prstGeom prst="rect">
                    <a:avLst/>
                  </a:prstGeom>
                </pic:spPr>
              </pic:pic>
            </a:graphicData>
          </a:graphic>
        </wp:anchor>
      </w:drawing>
    </w:r>
  </w:p>
  <w:p w14:paraId="2063246F" w14:textId="77777777" w:rsidR="00E27C11" w:rsidRDefault="00E27C11">
    <w:pPr>
      <w:pStyle w:val="Header"/>
      <w:jc w:val="right"/>
    </w:pPr>
  </w:p>
  <w:p w14:paraId="16797544" w14:textId="77777777" w:rsidR="00366737" w:rsidRDefault="00366737">
    <w:pPr>
      <w:pStyle w:val="Header"/>
      <w:jc w:val="right"/>
    </w:pPr>
  </w:p>
  <w:p w14:paraId="4C947B5B" w14:textId="77777777" w:rsidR="00366737" w:rsidRDefault="00366737">
    <w:pPr>
      <w:pStyle w:val="Header"/>
    </w:pPr>
  </w:p>
  <w:p w14:paraId="774D4119" w14:textId="77777777" w:rsidR="00E27C11" w:rsidRDefault="00E27C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764213"/>
    <w:multiLevelType w:val="hybridMultilevel"/>
    <w:tmpl w:val="165C28F2"/>
    <w:lvl w:ilvl="0" w:tplc="8A48888E">
      <w:start w:val="1"/>
      <w:numFmt w:val="decimal"/>
      <w:lvlText w:val="Articl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D36899"/>
    <w:multiLevelType w:val="hybridMultilevel"/>
    <w:tmpl w:val="925A24C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E1E765F"/>
    <w:multiLevelType w:val="hybridMultilevel"/>
    <w:tmpl w:val="D1B002D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3000D91"/>
    <w:multiLevelType w:val="hybridMultilevel"/>
    <w:tmpl w:val="599AE10A"/>
    <w:lvl w:ilvl="0" w:tplc="8A48888E">
      <w:start w:val="1"/>
      <w:numFmt w:val="decimal"/>
      <w:lvlText w:val="Articl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06C5353"/>
    <w:multiLevelType w:val="hybridMultilevel"/>
    <w:tmpl w:val="BCD828CE"/>
    <w:lvl w:ilvl="0" w:tplc="8A48888E">
      <w:start w:val="1"/>
      <w:numFmt w:val="decimal"/>
      <w:lvlText w:val="Articl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99349205">
    <w:abstractNumId w:val="0"/>
  </w:num>
  <w:num w:numId="2" w16cid:durableId="1698266725">
    <w:abstractNumId w:val="3"/>
  </w:num>
  <w:num w:numId="3" w16cid:durableId="1388189501">
    <w:abstractNumId w:val="2"/>
  </w:num>
  <w:num w:numId="4" w16cid:durableId="1059785973">
    <w:abstractNumId w:val="1"/>
  </w:num>
  <w:num w:numId="5" w16cid:durableId="18353384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attachedTemplate r:id="rId1"/>
  <w:documentProtection w:edit="forms" w:enforcement="1"/>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32A"/>
    <w:rsid w:val="000A194F"/>
    <w:rsid w:val="00202FAC"/>
    <w:rsid w:val="00366737"/>
    <w:rsid w:val="005244B0"/>
    <w:rsid w:val="00544543"/>
    <w:rsid w:val="0055126B"/>
    <w:rsid w:val="00562138"/>
    <w:rsid w:val="0057601E"/>
    <w:rsid w:val="00643E7A"/>
    <w:rsid w:val="00654239"/>
    <w:rsid w:val="00655178"/>
    <w:rsid w:val="006C45FE"/>
    <w:rsid w:val="00777CFF"/>
    <w:rsid w:val="007D2E35"/>
    <w:rsid w:val="007F420F"/>
    <w:rsid w:val="00814F5D"/>
    <w:rsid w:val="0086111D"/>
    <w:rsid w:val="008C19A5"/>
    <w:rsid w:val="00970F18"/>
    <w:rsid w:val="00973097"/>
    <w:rsid w:val="00AA4116"/>
    <w:rsid w:val="00AA454D"/>
    <w:rsid w:val="00AD0DED"/>
    <w:rsid w:val="00B3517A"/>
    <w:rsid w:val="00C46B42"/>
    <w:rsid w:val="00C679BB"/>
    <w:rsid w:val="00C67F34"/>
    <w:rsid w:val="00D10CC1"/>
    <w:rsid w:val="00D75AC8"/>
    <w:rsid w:val="00E24980"/>
    <w:rsid w:val="00E27C11"/>
    <w:rsid w:val="00F813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3B8C0"/>
  <w15:chartTrackingRefBased/>
  <w15:docId w15:val="{D9A09FED-0293-463B-A72A-9F645729E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543"/>
    <w:pPr>
      <w:spacing w:before="40" w:after="60"/>
      <w:jc w:val="both"/>
    </w:pPr>
    <w:rPr>
      <w:rFonts w:ascii="Bodoni MT" w:hAnsi="Bodoni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67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6737"/>
  </w:style>
  <w:style w:type="paragraph" w:styleId="Footer">
    <w:name w:val="footer"/>
    <w:basedOn w:val="Normal"/>
    <w:link w:val="FooterChar"/>
    <w:uiPriority w:val="99"/>
    <w:unhideWhenUsed/>
    <w:rsid w:val="003667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6737"/>
  </w:style>
  <w:style w:type="paragraph" w:styleId="ListParagraph">
    <w:name w:val="List Paragraph"/>
    <w:basedOn w:val="Normal"/>
    <w:uiPriority w:val="34"/>
    <w:qFormat/>
    <w:rsid w:val="00202FAC"/>
    <w:pPr>
      <w:ind w:left="720"/>
      <w:contextualSpacing/>
    </w:pPr>
  </w:style>
  <w:style w:type="paragraph" w:styleId="Title">
    <w:name w:val="Title"/>
    <w:basedOn w:val="Normal"/>
    <w:next w:val="Normal"/>
    <w:link w:val="TitleChar"/>
    <w:uiPriority w:val="10"/>
    <w:qFormat/>
    <w:rsid w:val="0055126B"/>
    <w:pPr>
      <w:spacing w:before="0" w:after="0" w:line="240" w:lineRule="auto"/>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55126B"/>
    <w:rPr>
      <w:rFonts w:ascii="Bodoni MT" w:eastAsiaTheme="majorEastAsia" w:hAnsi="Bodoni MT" w:cstheme="majorBidi"/>
      <w:b/>
      <w:spacing w:val="-10"/>
      <w:kern w:val="28"/>
      <w:sz w:val="56"/>
      <w:szCs w:val="56"/>
    </w:rPr>
  </w:style>
  <w:style w:type="character" w:styleId="Hyperlink">
    <w:name w:val="Hyperlink"/>
    <w:basedOn w:val="DefaultParagraphFont"/>
    <w:uiPriority w:val="99"/>
    <w:unhideWhenUsed/>
    <w:rsid w:val="00643E7A"/>
    <w:rPr>
      <w:color w:val="0563C1" w:themeColor="hyperlink"/>
      <w:u w:val="single"/>
    </w:rPr>
  </w:style>
  <w:style w:type="character" w:styleId="UnresolvedMention">
    <w:name w:val="Unresolved Mention"/>
    <w:basedOn w:val="DefaultParagraphFont"/>
    <w:uiPriority w:val="99"/>
    <w:semiHidden/>
    <w:unhideWhenUsed/>
    <w:rsid w:val="00643E7A"/>
    <w:rPr>
      <w:color w:val="605E5C"/>
      <w:shd w:val="clear" w:color="auto" w:fill="E1DFDD"/>
    </w:rPr>
  </w:style>
  <w:style w:type="paragraph" w:customStyle="1" w:styleId="TableParagraph">
    <w:name w:val="Table Paragraph"/>
    <w:basedOn w:val="Normal"/>
    <w:uiPriority w:val="1"/>
    <w:qFormat/>
    <w:rsid w:val="00973097"/>
    <w:pPr>
      <w:widowControl w:val="0"/>
      <w:autoSpaceDE w:val="0"/>
      <w:autoSpaceDN w:val="0"/>
      <w:spacing w:before="82" w:after="0" w:line="240" w:lineRule="auto"/>
      <w:ind w:left="81"/>
      <w:jc w:val="left"/>
    </w:pPr>
    <w:rPr>
      <w:rFonts w:ascii="Arial" w:eastAsia="Arial" w:hAnsi="Arial" w:cs="Arial"/>
      <w:kern w:val="0"/>
      <w:lang w:val="en-US" w:bidi="en-US"/>
      <w14:ligatures w14:val="none"/>
    </w:rPr>
  </w:style>
  <w:style w:type="character" w:styleId="PlaceholderText">
    <w:name w:val="Placeholder Text"/>
    <w:basedOn w:val="DefaultParagraphFont"/>
    <w:uiPriority w:val="99"/>
    <w:semiHidden/>
    <w:rsid w:val="00AA454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cwbo.org/resources-for-business/incotermsrules/incoterms-rules-2010/"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iccwbo.org"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yw\OneDrive\Documents\Custom%20Office%20Templates\Letterhead%20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F7A85E570E74F41B65D821EA716F4CE"/>
        <w:category>
          <w:name w:val="General"/>
          <w:gallery w:val="placeholder"/>
        </w:category>
        <w:types>
          <w:type w:val="bbPlcHdr"/>
        </w:types>
        <w:behaviors>
          <w:behavior w:val="content"/>
        </w:behaviors>
        <w:guid w:val="{0B16FD02-0491-4541-B807-1CF98B2C47D6}"/>
      </w:docPartPr>
      <w:docPartBody>
        <w:p w:rsidR="00660081" w:rsidRDefault="00D348CE" w:rsidP="00D348CE">
          <w:pPr>
            <w:pStyle w:val="5F7A85E570E74F41B65D821EA716F4CE1"/>
          </w:pPr>
          <w:r w:rsidRPr="00AA454D">
            <w:rPr>
              <w:rStyle w:val="PlaceholderText"/>
              <w:rFonts w:ascii="Bodoni MT" w:hAnsi="Bodoni MT"/>
            </w:rPr>
            <w:t>Click here to enter Name/Title.</w:t>
          </w:r>
        </w:p>
      </w:docPartBody>
    </w:docPart>
    <w:docPart>
      <w:docPartPr>
        <w:name w:val="0C8395FA7AE5483E81999E0615032418"/>
        <w:category>
          <w:name w:val="General"/>
          <w:gallery w:val="placeholder"/>
        </w:category>
        <w:types>
          <w:type w:val="bbPlcHdr"/>
        </w:types>
        <w:behaviors>
          <w:behavior w:val="content"/>
        </w:behaviors>
        <w:guid w:val="{FD19693A-17F6-41D0-87CF-7581F83556E0}"/>
      </w:docPartPr>
      <w:docPartBody>
        <w:p w:rsidR="00660081" w:rsidRDefault="00D348CE" w:rsidP="00D348CE">
          <w:pPr>
            <w:pStyle w:val="0C8395FA7AE5483E81999E06150324181"/>
          </w:pPr>
          <w:r w:rsidRPr="00AA454D">
            <w:rPr>
              <w:rStyle w:val="PlaceholderText"/>
              <w:rFonts w:ascii="Bodoni MT" w:hAnsi="Bodoni MT"/>
            </w:rPr>
            <w:t>Click here to enter Company Name.</w:t>
          </w:r>
        </w:p>
      </w:docPartBody>
    </w:docPart>
    <w:docPart>
      <w:docPartPr>
        <w:name w:val="A2ABC855E3D84E0FBAFCFDDA75B470D0"/>
        <w:category>
          <w:name w:val="General"/>
          <w:gallery w:val="placeholder"/>
        </w:category>
        <w:types>
          <w:type w:val="bbPlcHdr"/>
        </w:types>
        <w:behaviors>
          <w:behavior w:val="content"/>
        </w:behaviors>
        <w:guid w:val="{491254D6-4192-4211-8C58-25833F7A9EB8}"/>
      </w:docPartPr>
      <w:docPartBody>
        <w:p w:rsidR="00660081" w:rsidRDefault="00D348CE" w:rsidP="00D348CE">
          <w:pPr>
            <w:pStyle w:val="A2ABC855E3D84E0FBAFCFDDA75B470D01"/>
          </w:pPr>
          <w:r w:rsidRPr="00AA454D">
            <w:rPr>
              <w:rStyle w:val="PlaceholderText"/>
            </w:rPr>
            <w:t xml:space="preserve">Click here to enter </w:t>
          </w:r>
          <w:r>
            <w:rPr>
              <w:rStyle w:val="PlaceholderText"/>
            </w:rPr>
            <w:t>Company Address</w:t>
          </w:r>
          <w:r w:rsidRPr="00AA454D">
            <w:rPr>
              <w:rStyle w:val="PlaceholderText"/>
            </w:rPr>
            <w:t>.</w:t>
          </w:r>
        </w:p>
      </w:docPartBody>
    </w:docPart>
    <w:docPart>
      <w:docPartPr>
        <w:name w:val="27801536CC58407A8990B11EC69A5747"/>
        <w:category>
          <w:name w:val="General"/>
          <w:gallery w:val="placeholder"/>
        </w:category>
        <w:types>
          <w:type w:val="bbPlcHdr"/>
        </w:types>
        <w:behaviors>
          <w:behavior w:val="content"/>
        </w:behaviors>
        <w:guid w:val="{9B865AE8-3B2D-4064-AAFC-53F44C3B6892}"/>
      </w:docPartPr>
      <w:docPartBody>
        <w:p w:rsidR="00660081" w:rsidRDefault="00D348CE" w:rsidP="00D348CE">
          <w:pPr>
            <w:pStyle w:val="27801536CC58407A8990B11EC69A57471"/>
          </w:pPr>
          <w:r w:rsidRPr="00AA454D">
            <w:rPr>
              <w:rStyle w:val="PlaceholderText"/>
              <w:rFonts w:ascii="Bodoni MT" w:hAnsi="Bodoni MT"/>
            </w:rPr>
            <w:t xml:space="preserve">Click here to enter </w:t>
          </w:r>
          <w:r>
            <w:rPr>
              <w:rStyle w:val="PlaceholderText"/>
              <w:rFonts w:ascii="Bodoni MT" w:hAnsi="Bodoni MT"/>
            </w:rPr>
            <w:t>Passport Nr</w:t>
          </w:r>
          <w:r w:rsidRPr="00AA454D">
            <w:rPr>
              <w:rStyle w:val="PlaceholderText"/>
              <w:rFonts w:ascii="Bodoni MT" w:hAnsi="Bodoni MT"/>
            </w:rPr>
            <w:t>.</w:t>
          </w:r>
        </w:p>
      </w:docPartBody>
    </w:docPart>
    <w:docPart>
      <w:docPartPr>
        <w:name w:val="BADBD8777BD74D97995B6D067573D1DB"/>
        <w:category>
          <w:name w:val="General"/>
          <w:gallery w:val="placeholder"/>
        </w:category>
        <w:types>
          <w:type w:val="bbPlcHdr"/>
        </w:types>
        <w:behaviors>
          <w:behavior w:val="content"/>
        </w:behaviors>
        <w:guid w:val="{D4D9EC3B-8B92-448A-9F8B-3CDCE7BC15CC}"/>
      </w:docPartPr>
      <w:docPartBody>
        <w:p w:rsidR="00660081" w:rsidRDefault="00D348CE" w:rsidP="00D348CE">
          <w:pPr>
            <w:pStyle w:val="BADBD8777BD74D97995B6D067573D1DB1"/>
          </w:pPr>
          <w:r w:rsidRPr="00AA454D">
            <w:rPr>
              <w:rStyle w:val="PlaceholderText"/>
              <w:rFonts w:ascii="Bodoni MT" w:hAnsi="Bodoni MT"/>
            </w:rPr>
            <w:t xml:space="preserve">Click here to enter </w:t>
          </w:r>
          <w:r>
            <w:rPr>
              <w:rStyle w:val="PlaceholderText"/>
              <w:rFonts w:ascii="Bodoni MT" w:hAnsi="Bodoni MT"/>
            </w:rPr>
            <w:t>Passport Delivery Place</w:t>
          </w:r>
          <w:r w:rsidRPr="00AA454D">
            <w:rPr>
              <w:rStyle w:val="PlaceholderText"/>
              <w:rFonts w:ascii="Bodoni MT" w:hAnsi="Bodoni MT"/>
            </w:rPr>
            <w:t>.</w:t>
          </w:r>
        </w:p>
      </w:docPartBody>
    </w:docPart>
    <w:docPart>
      <w:docPartPr>
        <w:name w:val="E3E70E366BAC46099A0519DE2C68D37D"/>
        <w:category>
          <w:name w:val="General"/>
          <w:gallery w:val="placeholder"/>
        </w:category>
        <w:types>
          <w:type w:val="bbPlcHdr"/>
        </w:types>
        <w:behaviors>
          <w:behavior w:val="content"/>
        </w:behaviors>
        <w:guid w:val="{B7ADF9C7-837B-409A-A78E-062734C62AB5}"/>
      </w:docPartPr>
      <w:docPartBody>
        <w:p w:rsidR="00660081" w:rsidRDefault="00D348CE" w:rsidP="00D348CE">
          <w:pPr>
            <w:pStyle w:val="E3E70E366BAC46099A0519DE2C68D37D1"/>
          </w:pPr>
          <w:r>
            <w:rPr>
              <w:rStyle w:val="PlaceholderText"/>
              <w:rFonts w:ascii="Bodoni MT" w:hAnsi="Bodoni MT"/>
            </w:rPr>
            <w:t>Select passport delivery</w:t>
          </w:r>
          <w:r w:rsidRPr="00AA454D">
            <w:rPr>
              <w:rStyle w:val="PlaceholderText"/>
              <w:rFonts w:ascii="Bodoni MT" w:hAnsi="Bodoni MT"/>
            </w:rPr>
            <w:t xml:space="preserve"> date.</w:t>
          </w:r>
        </w:p>
      </w:docPartBody>
    </w:docPart>
    <w:docPart>
      <w:docPartPr>
        <w:name w:val="A073029711F94FDD8FC1C402E8B93710"/>
        <w:category>
          <w:name w:val="General"/>
          <w:gallery w:val="placeholder"/>
        </w:category>
        <w:types>
          <w:type w:val="bbPlcHdr"/>
        </w:types>
        <w:behaviors>
          <w:behavior w:val="content"/>
        </w:behaviors>
        <w:guid w:val="{CDBA9A5D-5F56-4977-921B-2395B778D058}"/>
      </w:docPartPr>
      <w:docPartBody>
        <w:p w:rsidR="00660081" w:rsidRDefault="00D348CE" w:rsidP="00D348CE">
          <w:pPr>
            <w:pStyle w:val="A073029711F94FDD8FC1C402E8B937101"/>
          </w:pPr>
          <w:r w:rsidRPr="00AA454D">
            <w:rPr>
              <w:rStyle w:val="PlaceholderText"/>
            </w:rPr>
            <w:t xml:space="preserve">Click here to enter </w:t>
          </w:r>
          <w:r>
            <w:rPr>
              <w:rStyle w:val="PlaceholderText"/>
            </w:rPr>
            <w:t>Mobile Number</w:t>
          </w:r>
          <w:r w:rsidRPr="00AA454D">
            <w:rPr>
              <w:rStyle w:val="PlaceholderText"/>
            </w:rPr>
            <w:t>.</w:t>
          </w:r>
        </w:p>
      </w:docPartBody>
    </w:docPart>
    <w:docPart>
      <w:docPartPr>
        <w:name w:val="AE5D86EFFBDA4595B25CB1CB411D0CF8"/>
        <w:category>
          <w:name w:val="General"/>
          <w:gallery w:val="placeholder"/>
        </w:category>
        <w:types>
          <w:type w:val="bbPlcHdr"/>
        </w:types>
        <w:behaviors>
          <w:behavior w:val="content"/>
        </w:behaviors>
        <w:guid w:val="{10D6F259-3F80-4DD7-8267-2BC3A129C4D4}"/>
      </w:docPartPr>
      <w:docPartBody>
        <w:p w:rsidR="00660081" w:rsidRDefault="00D348CE" w:rsidP="00D348CE">
          <w:pPr>
            <w:pStyle w:val="AE5D86EFFBDA4595B25CB1CB411D0CF81"/>
          </w:pPr>
          <w:r w:rsidRPr="00AA454D">
            <w:rPr>
              <w:rStyle w:val="PlaceholderText"/>
            </w:rPr>
            <w:t xml:space="preserve">Click here to enter </w:t>
          </w:r>
          <w:r>
            <w:rPr>
              <w:rStyle w:val="PlaceholderText"/>
            </w:rPr>
            <w:t>official email address</w:t>
          </w:r>
          <w:r w:rsidRPr="00AA454D">
            <w:rPr>
              <w:rStyle w:val="PlaceholderText"/>
            </w:rPr>
            <w:t>.</w:t>
          </w:r>
        </w:p>
      </w:docPartBody>
    </w:docPart>
    <w:docPart>
      <w:docPartPr>
        <w:name w:val="5755D3C142F048BCA9D44E711309E364"/>
        <w:category>
          <w:name w:val="General"/>
          <w:gallery w:val="placeholder"/>
        </w:category>
        <w:types>
          <w:type w:val="bbPlcHdr"/>
        </w:types>
        <w:behaviors>
          <w:behavior w:val="content"/>
        </w:behaviors>
        <w:guid w:val="{B1E141F4-6AD0-4EAC-94A8-ABBDC5AE9143}"/>
      </w:docPartPr>
      <w:docPartBody>
        <w:p w:rsidR="00660081" w:rsidRDefault="00D348CE" w:rsidP="00D348CE">
          <w:pPr>
            <w:pStyle w:val="5755D3C142F048BCA9D44E711309E3641"/>
          </w:pPr>
          <w:r>
            <w:rPr>
              <w:rStyle w:val="PlaceholderText"/>
              <w:rFonts w:ascii="Bodoni MT" w:hAnsi="Bodoni MT"/>
            </w:rPr>
            <w:t>Select passport expiry</w:t>
          </w:r>
          <w:r w:rsidRPr="00AA454D">
            <w:rPr>
              <w:rStyle w:val="PlaceholderText"/>
              <w:rFonts w:ascii="Bodoni MT" w:hAnsi="Bodoni MT"/>
            </w:rPr>
            <w:t xml:space="preserv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8CE"/>
    <w:rsid w:val="0003390F"/>
    <w:rsid w:val="001D43D3"/>
    <w:rsid w:val="00660081"/>
    <w:rsid w:val="00AE524A"/>
    <w:rsid w:val="00B3517A"/>
    <w:rsid w:val="00D348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48CE"/>
    <w:rPr>
      <w:color w:val="666666"/>
    </w:rPr>
  </w:style>
  <w:style w:type="paragraph" w:customStyle="1" w:styleId="5F7A85E570E74F41B65D821EA716F4CE1">
    <w:name w:val="5F7A85E570E74F41B65D821EA716F4CE1"/>
    <w:rsid w:val="00D348CE"/>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0C8395FA7AE5483E81999E06150324181">
    <w:name w:val="0C8395FA7AE5483E81999E06150324181"/>
    <w:rsid w:val="00D348CE"/>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A2ABC855E3D84E0FBAFCFDDA75B470D01">
    <w:name w:val="A2ABC855E3D84E0FBAFCFDDA75B470D01"/>
    <w:rsid w:val="00D348CE"/>
    <w:pPr>
      <w:spacing w:before="40" w:after="60"/>
      <w:jc w:val="both"/>
    </w:pPr>
    <w:rPr>
      <w:rFonts w:ascii="Bodoni MT" w:eastAsiaTheme="minorHAnsi" w:hAnsi="Bodoni MT"/>
      <w:lang w:eastAsia="en-US"/>
    </w:rPr>
  </w:style>
  <w:style w:type="paragraph" w:customStyle="1" w:styleId="27801536CC58407A8990B11EC69A57471">
    <w:name w:val="27801536CC58407A8990B11EC69A57471"/>
    <w:rsid w:val="00D348CE"/>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BADBD8777BD74D97995B6D067573D1DB1">
    <w:name w:val="BADBD8777BD74D97995B6D067573D1DB1"/>
    <w:rsid w:val="00D348CE"/>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E3E70E366BAC46099A0519DE2C68D37D1">
    <w:name w:val="E3E70E366BAC46099A0519DE2C68D37D1"/>
    <w:rsid w:val="00D348CE"/>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5755D3C142F048BCA9D44E711309E3641">
    <w:name w:val="5755D3C142F048BCA9D44E711309E3641"/>
    <w:rsid w:val="00D348CE"/>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A073029711F94FDD8FC1C402E8B937101">
    <w:name w:val="A073029711F94FDD8FC1C402E8B937101"/>
    <w:rsid w:val="00D348CE"/>
    <w:pPr>
      <w:spacing w:before="40" w:after="60"/>
      <w:jc w:val="both"/>
    </w:pPr>
    <w:rPr>
      <w:rFonts w:ascii="Bodoni MT" w:eastAsiaTheme="minorHAnsi" w:hAnsi="Bodoni MT"/>
      <w:lang w:eastAsia="en-US"/>
    </w:rPr>
  </w:style>
  <w:style w:type="paragraph" w:customStyle="1" w:styleId="AE5D86EFFBDA4595B25CB1CB411D0CF81">
    <w:name w:val="AE5D86EFFBDA4595B25CB1CB411D0CF81"/>
    <w:rsid w:val="00D348CE"/>
    <w:pPr>
      <w:spacing w:before="40" w:after="60"/>
      <w:jc w:val="both"/>
    </w:pPr>
    <w:rPr>
      <w:rFonts w:ascii="Bodoni MT" w:eastAsiaTheme="minorHAnsi" w:hAnsi="Bodoni MT"/>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Letterhead 5.dotx</Template>
  <TotalTime>25</TotalTime>
  <Pages>4</Pages>
  <Words>1009</Words>
  <Characters>5756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 NCNDA - 2024-05 V04.docx</dc:title>
  <dc:subject/>
  <dc:creator>LUNYNS</dc:creator>
  <cp:keywords>NCNDA Fr</cp:keywords>
  <dc:description/>
  <cp:lastModifiedBy>Tshilombo Lubambu</cp:lastModifiedBy>
  <cp:revision>8</cp:revision>
  <dcterms:created xsi:type="dcterms:W3CDTF">2024-09-02T01:49:00Z</dcterms:created>
  <dcterms:modified xsi:type="dcterms:W3CDTF">2024-09-02T02:46:00Z</dcterms:modified>
</cp:coreProperties>
</file>