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9BE050" w14:textId="699AE3ED" w:rsidR="00AD0DED" w:rsidRPr="00CD7D06" w:rsidRDefault="0047473D" w:rsidP="0047473D">
      <w:pPr>
        <w:jc w:val="center"/>
        <w:rPr>
          <w:lang w:val="en-US"/>
        </w:rPr>
      </w:pPr>
      <w:r w:rsidRPr="00CD7D06">
        <w:rPr>
          <w:rFonts w:eastAsiaTheme="majorEastAsia" w:cstheme="majorBidi"/>
          <w:b/>
          <w:spacing w:val="-10"/>
          <w:kern w:val="28"/>
          <w:sz w:val="56"/>
          <w:szCs w:val="56"/>
          <w:lang w:val="en-US"/>
        </w:rPr>
        <w:t>AGREEMENT</w:t>
      </w:r>
    </w:p>
    <w:p w14:paraId="05F944FE" w14:textId="77777777" w:rsidR="00AD0DED" w:rsidRPr="00CD7D06" w:rsidRDefault="00AD0DED" w:rsidP="00AD0DED">
      <w:pPr>
        <w:rPr>
          <w:lang w:val="en-US"/>
        </w:rPr>
      </w:pPr>
    </w:p>
    <w:p w14:paraId="7488D50C" w14:textId="77777777" w:rsidR="0037626D" w:rsidRDefault="0037626D" w:rsidP="00CD7D06">
      <w:pPr>
        <w:rPr>
          <w:lang w:val="en-US"/>
        </w:rPr>
      </w:pPr>
    </w:p>
    <w:p w14:paraId="0FAED3C1" w14:textId="77777777" w:rsidR="0037626D" w:rsidRDefault="0037626D" w:rsidP="00CD7D06">
      <w:pPr>
        <w:rPr>
          <w:lang w:val="en-US"/>
        </w:rPr>
      </w:pPr>
    </w:p>
    <w:p w14:paraId="77F4E8DC" w14:textId="742B080B" w:rsidR="0037626D" w:rsidRDefault="00DA0929" w:rsidP="00CD7D06">
      <w:pPr>
        <w:rPr>
          <w:lang w:val="en-US"/>
        </w:rPr>
      </w:pPr>
      <w:r>
        <w:rPr>
          <w:lang w:val="en-US"/>
        </w:rPr>
        <w:t>Dear</w:t>
      </w:r>
    </w:p>
    <w:p w14:paraId="264978A2" w14:textId="6A311C12" w:rsidR="00CD7D06" w:rsidRPr="00CD7D06" w:rsidRDefault="00CD7D06" w:rsidP="00CD7D06">
      <w:pPr>
        <w:rPr>
          <w:lang w:val="en-US"/>
        </w:rPr>
      </w:pPr>
    </w:p>
    <w:p w14:paraId="6BA5A37C" w14:textId="77777777" w:rsidR="00CD7D06" w:rsidRPr="00CD7D06" w:rsidRDefault="00CD7D06" w:rsidP="00CD7D06">
      <w:pPr>
        <w:rPr>
          <w:lang w:val="en-US"/>
        </w:rPr>
      </w:pPr>
    </w:p>
    <w:p w14:paraId="4C7DB492" w14:textId="77777777" w:rsidR="00CD7D06" w:rsidRPr="00CD7D06" w:rsidRDefault="00CD7D06" w:rsidP="00CD7D06">
      <w:pPr>
        <w:rPr>
          <w:lang w:val="en-US"/>
        </w:rPr>
      </w:pPr>
      <w:r w:rsidRPr="00CD7D06">
        <w:rPr>
          <w:lang w:val="en-US"/>
        </w:rPr>
        <w:t>I hope this letter will find you well.</w:t>
      </w:r>
    </w:p>
    <w:p w14:paraId="0D852DDE" w14:textId="77777777" w:rsidR="00CD7D06" w:rsidRPr="00CD7D06" w:rsidRDefault="00CD7D06" w:rsidP="00CD7D06">
      <w:pPr>
        <w:rPr>
          <w:lang w:val="en-US"/>
        </w:rPr>
      </w:pPr>
    </w:p>
    <w:p w14:paraId="493D558B" w14:textId="77777777" w:rsidR="00CD7D06" w:rsidRPr="00CD7D06" w:rsidRDefault="00CD7D06" w:rsidP="00CD7D06">
      <w:pPr>
        <w:rPr>
          <w:lang w:val="en-US"/>
        </w:rPr>
      </w:pPr>
      <w:r w:rsidRPr="00CD7D06">
        <w:rPr>
          <w:lang w:val="en-US"/>
        </w:rPr>
        <w:t>As we gradually move towards the conclusion of our negotiations, perhaps it's time to think about the question of commissions.</w:t>
      </w:r>
    </w:p>
    <w:p w14:paraId="5107A2AA" w14:textId="77777777" w:rsidR="00CD7D06" w:rsidRPr="00CD7D06" w:rsidRDefault="00CD7D06" w:rsidP="00CD7D06">
      <w:pPr>
        <w:rPr>
          <w:lang w:val="en-US"/>
        </w:rPr>
      </w:pPr>
    </w:p>
    <w:p w14:paraId="2CF8468D" w14:textId="77777777" w:rsidR="00CD7D06" w:rsidRPr="00CD7D06" w:rsidRDefault="00CD7D06" w:rsidP="00CD7D06">
      <w:pPr>
        <w:rPr>
          <w:lang w:val="en-US"/>
        </w:rPr>
      </w:pPr>
      <w:r w:rsidRPr="00CD7D06">
        <w:rPr>
          <w:lang w:val="en-US"/>
        </w:rPr>
        <w:t>On this matter, we would like to anticipate this by signing a mutual agreement. If you agree, you will find attached to this letter an NCNDA non circumvention which you can read and sign at your discretion.</w:t>
      </w:r>
    </w:p>
    <w:p w14:paraId="4BB74D30" w14:textId="77777777" w:rsidR="00CD7D06" w:rsidRPr="00CD7D06" w:rsidRDefault="00CD7D06" w:rsidP="00CD7D06">
      <w:pPr>
        <w:rPr>
          <w:lang w:val="en-US"/>
        </w:rPr>
      </w:pPr>
    </w:p>
    <w:p w14:paraId="52190C98" w14:textId="77777777" w:rsidR="00CD7D06" w:rsidRPr="00CD7D06" w:rsidRDefault="00CD7D06" w:rsidP="00CD7D06">
      <w:pPr>
        <w:rPr>
          <w:lang w:val="en-US"/>
        </w:rPr>
      </w:pPr>
      <w:r w:rsidRPr="00CD7D06">
        <w:rPr>
          <w:lang w:val="en-US"/>
        </w:rPr>
        <w:t>Sir, this document will be part of the set of documents exchanged between you (the Buyer) and the Supplier. It must, therefore, include accurate information, your signature and a copy of your passport.</w:t>
      </w:r>
    </w:p>
    <w:p w14:paraId="2604FB1D" w14:textId="7A09DA7C" w:rsidR="00CD7D06" w:rsidRPr="00CD7D06" w:rsidRDefault="00CD7D06" w:rsidP="00CD7D06">
      <w:pPr>
        <w:rPr>
          <w:lang w:val="en-US"/>
        </w:rPr>
      </w:pPr>
    </w:p>
    <w:p w14:paraId="28223D7C" w14:textId="0F5BEF11" w:rsidR="00CD7D06" w:rsidRPr="00CD7D06" w:rsidRDefault="00CD7D06" w:rsidP="00CD7D06">
      <w:pPr>
        <w:rPr>
          <w:lang w:val="en-US"/>
        </w:rPr>
      </w:pPr>
      <w:r w:rsidRPr="00CD7D06">
        <w:rPr>
          <w:lang w:val="en-US"/>
        </w:rPr>
        <w:t>We are very happy to do business with you. We look forward to a long-term relationship.</w:t>
      </w:r>
    </w:p>
    <w:p w14:paraId="449D8F7E" w14:textId="52B18A02" w:rsidR="00CD7D06" w:rsidRPr="00CD7D06" w:rsidRDefault="00CD7D06" w:rsidP="00CD7D06">
      <w:pPr>
        <w:rPr>
          <w:lang w:val="en-US"/>
        </w:rPr>
      </w:pPr>
    </w:p>
    <w:p w14:paraId="4A5E7EE8" w14:textId="4F158D47" w:rsidR="00CD7D06" w:rsidRPr="00CD7D06" w:rsidRDefault="0075393B">
      <w:pPr>
        <w:spacing w:before="0" w:after="160"/>
        <w:jc w:val="left"/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3360" behindDoc="0" locked="0" layoutInCell="1" allowOverlap="1" wp14:anchorId="6E05207D" wp14:editId="52C21CE0">
            <wp:simplePos x="0" y="0"/>
            <wp:positionH relativeFrom="column">
              <wp:posOffset>4278923</wp:posOffset>
            </wp:positionH>
            <wp:positionV relativeFrom="paragraph">
              <wp:posOffset>614826</wp:posOffset>
            </wp:positionV>
            <wp:extent cx="914400" cy="914400"/>
            <wp:effectExtent l="0" t="0" r="0" b="0"/>
            <wp:wrapNone/>
            <wp:docPr id="17719472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019940" name="Picture 26901994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D7D06" w:rsidRPr="00CD7D06">
        <w:rPr>
          <w:lang w:val="en-US"/>
        </w:rPr>
        <w:br w:type="page"/>
      </w:r>
    </w:p>
    <w:p w14:paraId="2925FD72" w14:textId="39F9D2A2" w:rsidR="0037626D" w:rsidRDefault="0037626D" w:rsidP="00CD7D06">
      <w:pPr>
        <w:rPr>
          <w:lang w:val="en-US"/>
        </w:rPr>
      </w:pPr>
    </w:p>
    <w:p w14:paraId="02C835E7" w14:textId="77777777" w:rsidR="0037626D" w:rsidRDefault="0037626D" w:rsidP="00CD7D06">
      <w:pPr>
        <w:rPr>
          <w:lang w:val="en-US"/>
        </w:rPr>
      </w:pPr>
    </w:p>
    <w:p w14:paraId="0B5FD5F7" w14:textId="77777777" w:rsidR="0037626D" w:rsidRDefault="0037626D" w:rsidP="00CD7D06">
      <w:pPr>
        <w:rPr>
          <w:lang w:val="en-US"/>
        </w:rPr>
      </w:pPr>
    </w:p>
    <w:p w14:paraId="534CAF00" w14:textId="77777777" w:rsidR="00C121B6" w:rsidRDefault="00C121B6" w:rsidP="00CD7D06">
      <w:pPr>
        <w:rPr>
          <w:lang w:val="en-US"/>
        </w:rPr>
      </w:pPr>
    </w:p>
    <w:p w14:paraId="6B1D554B" w14:textId="77777777" w:rsidR="00C121B6" w:rsidRDefault="00C121B6" w:rsidP="00CD7D06">
      <w:pPr>
        <w:rPr>
          <w:lang w:val="en-US"/>
        </w:rPr>
      </w:pPr>
    </w:p>
    <w:p w14:paraId="1B2D61FA" w14:textId="77777777" w:rsidR="001E5931" w:rsidRDefault="001E5931" w:rsidP="00CD7D06">
      <w:pPr>
        <w:rPr>
          <w:lang w:val="en-US"/>
        </w:rPr>
      </w:pPr>
    </w:p>
    <w:p w14:paraId="212F1FF2" w14:textId="029FDB9C" w:rsidR="000846F0" w:rsidRDefault="000846F0" w:rsidP="00CD7D06">
      <w:pPr>
        <w:rPr>
          <w:lang w:val="en-US"/>
        </w:rPr>
      </w:pPr>
    </w:p>
    <w:p w14:paraId="6B96BF9E" w14:textId="5181FA80" w:rsidR="00CD7D06" w:rsidRPr="00CD7D06" w:rsidRDefault="00CD7D06" w:rsidP="00CD7D06">
      <w:pPr>
        <w:rPr>
          <w:lang w:val="en-US"/>
        </w:rPr>
      </w:pPr>
      <w:r w:rsidRPr="00CD7D06">
        <w:rPr>
          <w:lang w:val="en-US"/>
        </w:rPr>
        <w:t>Dear friend, as part of our discussions with certain buyers, we'd like to clarify a couple of aspects with you.</w:t>
      </w:r>
    </w:p>
    <w:p w14:paraId="1142115A" w14:textId="6204F5AE" w:rsidR="00CD7D06" w:rsidRPr="00CD7D06" w:rsidRDefault="00CD7D06" w:rsidP="00CD7D06">
      <w:pPr>
        <w:rPr>
          <w:lang w:val="en-US"/>
        </w:rPr>
      </w:pPr>
    </w:p>
    <w:p w14:paraId="2EA07466" w14:textId="0A0F59BA" w:rsidR="00CD7D06" w:rsidRPr="00CD7D06" w:rsidRDefault="00CD7D06" w:rsidP="00CD7D06">
      <w:pPr>
        <w:rPr>
          <w:lang w:val="en-US"/>
        </w:rPr>
      </w:pPr>
      <w:r w:rsidRPr="00CD7D06">
        <w:rPr>
          <w:lang w:val="en-US"/>
        </w:rPr>
        <w:t>One of our suppliers with whom we have successfully worked in the past is based in Singapore, so we need to comply with official requirements to move forward.</w:t>
      </w:r>
    </w:p>
    <w:p w14:paraId="5C9E4A90" w14:textId="05625CEF" w:rsidR="00CD7D06" w:rsidRPr="00CD7D06" w:rsidRDefault="00CD7D06" w:rsidP="00CD7D06">
      <w:pPr>
        <w:rPr>
          <w:lang w:val="en-US"/>
        </w:rPr>
      </w:pPr>
    </w:p>
    <w:p w14:paraId="3F9F6A87" w14:textId="14BF531F" w:rsidR="00CD7D06" w:rsidRPr="00CD7D06" w:rsidRDefault="00CD7D06" w:rsidP="00CD7D06">
      <w:pPr>
        <w:rPr>
          <w:lang w:val="en-US"/>
        </w:rPr>
      </w:pPr>
      <w:r w:rsidRPr="00CD7D06">
        <w:rPr>
          <w:lang w:val="en-US"/>
        </w:rPr>
        <w:t>If you don't mind, could you please provide us with the following documents:</w:t>
      </w:r>
    </w:p>
    <w:p w14:paraId="61C68C51" w14:textId="77777777" w:rsidR="00CD7D06" w:rsidRPr="00CD7D06" w:rsidRDefault="00CD7D06" w:rsidP="00CD7D06">
      <w:pPr>
        <w:rPr>
          <w:lang w:val="en-US"/>
        </w:rPr>
      </w:pPr>
    </w:p>
    <w:p w14:paraId="1901E003" w14:textId="216BA934" w:rsidR="00CD7D06" w:rsidRPr="00CD7D06" w:rsidRDefault="00CD7D06" w:rsidP="00CD7D06">
      <w:pPr>
        <w:rPr>
          <w:lang w:val="en-US"/>
        </w:rPr>
      </w:pPr>
      <w:r w:rsidRPr="00CD7D06">
        <w:rPr>
          <w:lang w:val="en-US"/>
        </w:rPr>
        <w:t>1. Certificate of Registration of Legal Entity / Corporate Body</w:t>
      </w:r>
    </w:p>
    <w:p w14:paraId="77FB8BBC" w14:textId="6E06341B" w:rsidR="00CD7D06" w:rsidRPr="00CD7D06" w:rsidRDefault="00CD7D06" w:rsidP="00CD7D06">
      <w:pPr>
        <w:rPr>
          <w:lang w:val="en-US"/>
        </w:rPr>
      </w:pPr>
      <w:r w:rsidRPr="00CD7D06">
        <w:rPr>
          <w:lang w:val="en-US"/>
        </w:rPr>
        <w:t>2. Certificate of Tax Registration</w:t>
      </w:r>
    </w:p>
    <w:p w14:paraId="082C916E" w14:textId="3DB9157E" w:rsidR="00CD7D06" w:rsidRPr="00CD7D06" w:rsidRDefault="00CD7D06" w:rsidP="00CD7D06">
      <w:pPr>
        <w:rPr>
          <w:lang w:val="en-US"/>
        </w:rPr>
      </w:pPr>
      <w:r w:rsidRPr="00CD7D06">
        <w:rPr>
          <w:lang w:val="en-US"/>
        </w:rPr>
        <w:t xml:space="preserve">3. Article of Association or/ Memorandum of Association </w:t>
      </w:r>
    </w:p>
    <w:p w14:paraId="30D3CC41" w14:textId="77777777" w:rsidR="00CD7D06" w:rsidRPr="00CD7D06" w:rsidRDefault="00CD7D06" w:rsidP="00CD7D06">
      <w:pPr>
        <w:rPr>
          <w:lang w:val="en-US"/>
        </w:rPr>
      </w:pPr>
      <w:r w:rsidRPr="00CD7D06">
        <w:rPr>
          <w:lang w:val="en-US"/>
        </w:rPr>
        <w:t xml:space="preserve">4. Extract from Russian State Register of Legal Entities </w:t>
      </w:r>
    </w:p>
    <w:p w14:paraId="484FA24B" w14:textId="06355B78" w:rsidR="00CD7D06" w:rsidRPr="00CD7D06" w:rsidRDefault="00CD7D06" w:rsidP="00CD7D06">
      <w:pPr>
        <w:rPr>
          <w:lang w:val="en-US"/>
        </w:rPr>
      </w:pPr>
      <w:r w:rsidRPr="00CD7D06">
        <w:rPr>
          <w:lang w:val="en-US"/>
        </w:rPr>
        <w:t xml:space="preserve">5. Information Letter from Russian Federal Agency of statistics </w:t>
      </w:r>
    </w:p>
    <w:p w14:paraId="3211F86E" w14:textId="38A19299" w:rsidR="00CD7D06" w:rsidRPr="00CD7D06" w:rsidRDefault="00CD7D06" w:rsidP="00CD7D06">
      <w:pPr>
        <w:rPr>
          <w:lang w:val="en-US"/>
        </w:rPr>
      </w:pPr>
      <w:r w:rsidRPr="00CD7D06">
        <w:rPr>
          <w:lang w:val="en-US"/>
        </w:rPr>
        <w:t xml:space="preserve">6. Licenses (if any) </w:t>
      </w:r>
    </w:p>
    <w:p w14:paraId="76745DFD" w14:textId="02C737F9" w:rsidR="00CD7D06" w:rsidRPr="00CD7D06" w:rsidRDefault="00CD7D06" w:rsidP="00CD7D06">
      <w:pPr>
        <w:rPr>
          <w:lang w:val="en-US"/>
        </w:rPr>
      </w:pPr>
      <w:r w:rsidRPr="00CD7D06">
        <w:rPr>
          <w:lang w:val="en-US"/>
        </w:rPr>
        <w:t xml:space="preserve">7. Copy of passport of the director of Company </w:t>
      </w:r>
    </w:p>
    <w:p w14:paraId="69469E6E" w14:textId="44FF5E99" w:rsidR="00CD7D06" w:rsidRPr="00CD7D06" w:rsidRDefault="00CD7D06" w:rsidP="00CD7D06">
      <w:pPr>
        <w:rPr>
          <w:lang w:val="en-US"/>
        </w:rPr>
      </w:pPr>
    </w:p>
    <w:p w14:paraId="5538D4FA" w14:textId="2281BC52" w:rsidR="00CD7D06" w:rsidRPr="00CD7D06" w:rsidRDefault="00CD7D06" w:rsidP="00CD7D06">
      <w:pPr>
        <w:rPr>
          <w:lang w:val="en-US"/>
        </w:rPr>
      </w:pPr>
    </w:p>
    <w:p w14:paraId="004F4DB2" w14:textId="56AE4CC1" w:rsidR="00CD7D06" w:rsidRPr="00CD7D06" w:rsidRDefault="00CD7D06" w:rsidP="00CD7D06">
      <w:pPr>
        <w:rPr>
          <w:lang w:val="en-US"/>
        </w:rPr>
      </w:pPr>
      <w:r w:rsidRPr="00CD7D06">
        <w:rPr>
          <w:lang w:val="en-US"/>
        </w:rPr>
        <w:t>Thank you very much. If you need anything else, feel free to com</w:t>
      </w:r>
      <w:r w:rsidR="0075393B" w:rsidRPr="0075393B">
        <w:rPr>
          <w:noProof/>
          <w:lang w:val="en-US"/>
        </w:rPr>
        <w:t xml:space="preserve"> </w:t>
      </w:r>
      <w:r w:rsidRPr="00CD7D06">
        <w:rPr>
          <w:lang w:val="en-US"/>
        </w:rPr>
        <w:t>e back to us, we will be happy to help.</w:t>
      </w:r>
    </w:p>
    <w:p w14:paraId="7D645517" w14:textId="50431D8A" w:rsidR="00CD7D06" w:rsidRPr="00CD7D06" w:rsidRDefault="00CD7D06" w:rsidP="00CD7D06">
      <w:pPr>
        <w:rPr>
          <w:lang w:val="en-US"/>
        </w:rPr>
      </w:pPr>
    </w:p>
    <w:p w14:paraId="0D2152BD" w14:textId="61B8A9E1" w:rsidR="00CD7D06" w:rsidRPr="00CD7D06" w:rsidRDefault="0075393B" w:rsidP="00CD7D06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C86CC57" wp14:editId="0C83045A">
                <wp:simplePos x="0" y="0"/>
                <wp:positionH relativeFrom="margin">
                  <wp:align>left</wp:align>
                </wp:positionH>
                <wp:positionV relativeFrom="margin">
                  <wp:posOffset>5797550</wp:posOffset>
                </wp:positionV>
                <wp:extent cx="2895600" cy="1582420"/>
                <wp:effectExtent l="0" t="0" r="0" b="0"/>
                <wp:wrapNone/>
                <wp:docPr id="107817110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95600" cy="158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C1BA55" w14:textId="77777777" w:rsidR="0075393B" w:rsidRPr="00CD7D06" w:rsidRDefault="0075393B" w:rsidP="0075393B">
                            <w:pPr>
                              <w:jc w:val="left"/>
                              <w:rPr>
                                <w:lang w:val="en-US"/>
                              </w:rPr>
                            </w:pPr>
                            <w:bookmarkStart w:id="0" w:name="_Hlk177586031"/>
                            <w:bookmarkEnd w:id="0"/>
                            <w:r w:rsidRPr="00CD7D06">
                              <w:rPr>
                                <w:lang w:val="en-US"/>
                              </w:rPr>
                              <w:t xml:space="preserve">Best regards </w:t>
                            </w:r>
                          </w:p>
                          <w:p w14:paraId="6C1647D0" w14:textId="678C5579" w:rsidR="0075393B" w:rsidRDefault="0075393B" w:rsidP="0075393B">
                            <w:pPr>
                              <w:jc w:val="left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LUBAMBU TSHILOMBO</w:t>
                            </w:r>
                          </w:p>
                          <w:p w14:paraId="18981A85" w14:textId="6708BB1F" w:rsidR="0075393B" w:rsidRPr="00CD7D06" w:rsidRDefault="0075393B" w:rsidP="0075393B">
                            <w:pPr>
                              <w:jc w:val="left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Director</w:t>
                            </w:r>
                          </w:p>
                          <w:p w14:paraId="2DCDD6D9" w14:textId="2E5951AB" w:rsidR="0075393B" w:rsidRPr="00CD7D06" w:rsidRDefault="0075393B" w:rsidP="0075393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339EE277" wp14:editId="7162C4CC">
                                  <wp:extent cx="2327910" cy="649605"/>
                                  <wp:effectExtent l="0" t="0" r="0" b="0"/>
                                  <wp:docPr id="1157782230" name="Picture 115778223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21073841" name="Picture 2021073841"/>
                                          <pic:cNvPicPr/>
                                        </pic:nvPicPr>
                                        <pic:blipFill rotWithShape="1">
                                          <a:blip r:embed="rId8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51120" b="2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327910" cy="6496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4531D06" w14:textId="77777777" w:rsidR="0075393B" w:rsidRDefault="0075393B" w:rsidP="0075393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86CC57" id="Rectangle 3" o:spid="_x0000_s1026" style="position:absolute;left:0;text-align:left;margin-left:0;margin-top:456.5pt;width:228pt;height:124.6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" filled="f" stroked="f" strokeweight="1pt">
                <v:textbox>
                  <w:txbxContent>
                    <w:p w14:paraId="5DC1BA55" w14:textId="77777777" w:rsidR="0075393B" w:rsidRPr="00CD7D06" w:rsidRDefault="0075393B" w:rsidP="0075393B">
                      <w:pPr>
                        <w:jc w:val="left"/>
                        <w:rPr>
                          <w:lang w:val="en-US"/>
                        </w:rPr>
                      </w:pPr>
                      <w:bookmarkStart w:id="1" w:name="_Hlk177586031"/>
                      <w:bookmarkEnd w:id="1"/>
                      <w:r w:rsidRPr="00CD7D06">
                        <w:rPr>
                          <w:lang w:val="en-US"/>
                        </w:rPr>
                        <w:t xml:space="preserve">Best regards </w:t>
                      </w:r>
                    </w:p>
                    <w:p w14:paraId="6C1647D0" w14:textId="678C5579" w:rsidR="0075393B" w:rsidRDefault="0075393B" w:rsidP="0075393B">
                      <w:pPr>
                        <w:jc w:val="left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LUBAMBU TSHILOMBO</w:t>
                      </w:r>
                    </w:p>
                    <w:p w14:paraId="18981A85" w14:textId="6708BB1F" w:rsidR="0075393B" w:rsidRPr="00CD7D06" w:rsidRDefault="0075393B" w:rsidP="0075393B">
                      <w:pPr>
                        <w:jc w:val="left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Director</w:t>
                      </w:r>
                    </w:p>
                    <w:p w14:paraId="2DCDD6D9" w14:textId="2E5951AB" w:rsidR="0075393B" w:rsidRPr="00CD7D06" w:rsidRDefault="0075393B" w:rsidP="0075393B">
                      <w:pPr>
                        <w:rPr>
                          <w:lang w:val="en-US"/>
                        </w:rPr>
                      </w:pP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339EE277" wp14:editId="7162C4CC">
                            <wp:extent cx="2327910" cy="649605"/>
                            <wp:effectExtent l="0" t="0" r="0" b="0"/>
                            <wp:docPr id="1157782230" name="Picture 115778223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21073841" name="Picture 2021073841"/>
                                    <pic:cNvPicPr/>
                                  </pic:nvPicPr>
                                  <pic:blipFill rotWithShape="1">
                                    <a:blip r:embed="rId8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t="51120" b="2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2327910" cy="649605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4531D06" w14:textId="77777777" w:rsidR="0075393B" w:rsidRDefault="0075393B" w:rsidP="0075393B">
                      <w:pPr>
                        <w:jc w:val="center"/>
                      </w:pPr>
                    </w:p>
                  </w:txbxContent>
                </v:textbox>
                <w10:wrap anchorx="margin" anchory="margin"/>
              </v:rect>
            </w:pict>
          </mc:Fallback>
        </mc:AlternateContent>
      </w:r>
      <w:r w:rsidR="00CD7D06" w:rsidRPr="00CD7D06">
        <w:rPr>
          <w:lang w:val="en-US"/>
        </w:rPr>
        <w:t xml:space="preserve"> </w:t>
      </w:r>
    </w:p>
    <w:p w14:paraId="526FD66E" w14:textId="46F5C5B4" w:rsidR="00CD7D06" w:rsidRPr="00CD7D06" w:rsidRDefault="00CD7D06" w:rsidP="00CD7D06">
      <w:pPr>
        <w:rPr>
          <w:lang w:val="en-US"/>
        </w:rPr>
      </w:pPr>
    </w:p>
    <w:p w14:paraId="58D8BBD0" w14:textId="77C37E1F" w:rsidR="00643E7A" w:rsidRPr="00CD7D06" w:rsidRDefault="0075393B" w:rsidP="00CD7D06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1312" behindDoc="0" locked="0" layoutInCell="1" allowOverlap="1" wp14:anchorId="75279B9D" wp14:editId="729B8173">
            <wp:simplePos x="0" y="0"/>
            <wp:positionH relativeFrom="column">
              <wp:posOffset>4044462</wp:posOffset>
            </wp:positionH>
            <wp:positionV relativeFrom="paragraph">
              <wp:posOffset>162560</wp:posOffset>
            </wp:positionV>
            <wp:extent cx="914400" cy="914400"/>
            <wp:effectExtent l="0" t="0" r="0" b="0"/>
            <wp:wrapNone/>
            <wp:docPr id="2690199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019940" name="Picture 26901994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6EFEA8" w14:textId="51BB1801" w:rsidR="00E67B3F" w:rsidRPr="00CD7D06" w:rsidRDefault="00E67B3F">
      <w:pPr>
        <w:spacing w:before="0" w:after="160"/>
        <w:jc w:val="left"/>
        <w:rPr>
          <w:lang w:val="en-US"/>
        </w:rPr>
      </w:pPr>
    </w:p>
    <w:p w14:paraId="264B0CAD" w14:textId="2637640C" w:rsidR="00CB5F22" w:rsidRPr="00CD7D06" w:rsidRDefault="00CB5F22" w:rsidP="00643E7A">
      <w:pPr>
        <w:rPr>
          <w:lang w:val="en-US"/>
        </w:rPr>
      </w:pPr>
    </w:p>
    <w:p w14:paraId="1A937C1D" w14:textId="77777777" w:rsidR="00643E7A" w:rsidRPr="00CD7D06" w:rsidRDefault="00643E7A" w:rsidP="00643E7A">
      <w:pPr>
        <w:rPr>
          <w:lang w:val="en-US"/>
        </w:rPr>
      </w:pPr>
    </w:p>
    <w:p w14:paraId="412C1317" w14:textId="1C17A253" w:rsidR="00973097" w:rsidRPr="00CD7D06" w:rsidRDefault="00973097" w:rsidP="00CD7D06">
      <w:pPr>
        <w:spacing w:before="0" w:after="160"/>
        <w:jc w:val="left"/>
        <w:rPr>
          <w:lang w:val="en-US"/>
        </w:rPr>
      </w:pPr>
    </w:p>
    <w:sectPr w:rsidR="00973097" w:rsidRPr="00CD7D06" w:rsidSect="00CD7D0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872" w:bottom="1440" w:left="1872" w:header="850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8521199" w14:textId="77777777" w:rsidR="00C12680" w:rsidRDefault="00C12680" w:rsidP="00366737">
      <w:pPr>
        <w:spacing w:after="0" w:line="240" w:lineRule="auto"/>
      </w:pPr>
      <w:r>
        <w:separator/>
      </w:r>
    </w:p>
  </w:endnote>
  <w:endnote w:type="continuationSeparator" w:id="0">
    <w:p w14:paraId="65A83923" w14:textId="77777777" w:rsidR="00C12680" w:rsidRDefault="00C12680" w:rsidP="003667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A46293" w14:textId="77777777" w:rsidR="00116B43" w:rsidRDefault="00116B4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475211599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2145E198" w14:textId="4A8C25F0" w:rsidR="00366737" w:rsidRDefault="00366737" w:rsidP="00E27C11">
            <w:pPr>
              <w:pStyle w:val="Footer"/>
              <w:jc w:val="center"/>
              <w:rPr>
                <w:b/>
                <w:bCs/>
                <w:sz w:val="24"/>
                <w:szCs w:val="24"/>
              </w:rPr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  <w:p w14:paraId="10EC5059" w14:textId="77777777" w:rsidR="00E27C11" w:rsidRDefault="00E27C11" w:rsidP="00E27C11">
            <w:pPr>
              <w:pStyle w:val="Footer"/>
              <w:jc w:val="center"/>
              <w:rPr>
                <w:b/>
                <w:bCs/>
                <w:sz w:val="24"/>
                <w:szCs w:val="24"/>
              </w:rPr>
            </w:pPr>
          </w:p>
          <w:p w14:paraId="54D32EC9" w14:textId="77777777" w:rsidR="00366737" w:rsidRDefault="00000000">
            <w:pPr>
              <w:pStyle w:val="Footer"/>
              <w:jc w:val="right"/>
            </w:pPr>
          </w:p>
        </w:sdtContent>
      </w:sdt>
    </w:sdtContent>
  </w:sdt>
  <w:p w14:paraId="44B6C7A9" w14:textId="77777777" w:rsidR="00366737" w:rsidRDefault="0036673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1C33A4E" w14:textId="77777777" w:rsidR="00116B43" w:rsidRDefault="00116B4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D8CBCE8" w14:textId="77777777" w:rsidR="00C12680" w:rsidRDefault="00C12680" w:rsidP="00366737">
      <w:pPr>
        <w:spacing w:after="0" w:line="240" w:lineRule="auto"/>
      </w:pPr>
      <w:r>
        <w:separator/>
      </w:r>
    </w:p>
  </w:footnote>
  <w:footnote w:type="continuationSeparator" w:id="0">
    <w:p w14:paraId="79F8461F" w14:textId="77777777" w:rsidR="00C12680" w:rsidRDefault="00C12680" w:rsidP="003667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04D516F" w14:textId="05E8996E" w:rsidR="00116B43" w:rsidRDefault="00116B43">
    <w:pPr>
      <w:pStyle w:val="Header"/>
    </w:pPr>
    <w:r>
      <w:rPr>
        <w:noProof/>
      </w:rPr>
      <w:pict w14:anchorId="4752B26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48072829" o:spid="_x0000_s1026" type="#_x0000_t75" style="position:absolute;left:0;text-align:left;margin-left:0;margin-top:0;width:407.85pt;height:407.85pt;z-index:-251655168;mso-position-horizontal:center;mso-position-horizontal-relative:margin;mso-position-vertical:center;mso-position-vertical-relative:margin" o:allowincell="f">
          <v:imagedata r:id="rId1" o:title="Favicon-04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A9D5218" w14:textId="4A920D87" w:rsidR="00E27C11" w:rsidRDefault="00116B43">
    <w:pPr>
      <w:pStyle w:val="Header"/>
      <w:jc w:val="right"/>
    </w:pPr>
    <w:r>
      <w:rPr>
        <w:noProof/>
      </w:rPr>
      <w:pict w14:anchorId="601DC92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48072830" o:spid="_x0000_s1027" type="#_x0000_t75" style="position:absolute;left:0;text-align:left;margin-left:0;margin-top:0;width:407.85pt;height:407.85pt;z-index:-251654144;mso-position-horizontal:center;mso-position-horizontal-relative:margin;mso-position-vertical:center;mso-position-vertical-relative:margin" o:allowincell="f">
          <v:imagedata r:id="rId1" o:title="Favicon-04" gain="19661f" blacklevel="22938f"/>
        </v:shape>
      </w:pict>
    </w:r>
    <w:r w:rsidR="00E27C11">
      <w:rPr>
        <w:noProof/>
      </w:rPr>
      <w:drawing>
        <wp:anchor distT="0" distB="0" distL="114300" distR="114300" simplePos="0" relativeHeight="251659264" behindDoc="1" locked="0" layoutInCell="1" allowOverlap="1" wp14:anchorId="195A3904" wp14:editId="354A0B85">
          <wp:simplePos x="0" y="0"/>
          <wp:positionH relativeFrom="page">
            <wp:align>left</wp:align>
          </wp:positionH>
          <wp:positionV relativeFrom="paragraph">
            <wp:posOffset>-532130</wp:posOffset>
          </wp:positionV>
          <wp:extent cx="7559244" cy="10692000"/>
          <wp:effectExtent l="0" t="0" r="3810" b="0"/>
          <wp:wrapNone/>
          <wp:docPr id="342962697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2962697" name="Picture 1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9244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2063246F" w14:textId="77777777" w:rsidR="00E27C11" w:rsidRDefault="00E27C11">
    <w:pPr>
      <w:pStyle w:val="Header"/>
      <w:jc w:val="right"/>
    </w:pPr>
  </w:p>
  <w:p w14:paraId="16797544" w14:textId="77777777" w:rsidR="00366737" w:rsidRDefault="00366737">
    <w:pPr>
      <w:pStyle w:val="Header"/>
      <w:jc w:val="right"/>
    </w:pPr>
  </w:p>
  <w:p w14:paraId="4C947B5B" w14:textId="77777777" w:rsidR="00366737" w:rsidRDefault="00366737">
    <w:pPr>
      <w:pStyle w:val="Header"/>
    </w:pPr>
  </w:p>
  <w:p w14:paraId="774D4119" w14:textId="77777777" w:rsidR="00E27C11" w:rsidRDefault="00E27C1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980867" w14:textId="39A07656" w:rsidR="00116B43" w:rsidRDefault="00116B43">
    <w:pPr>
      <w:pStyle w:val="Header"/>
    </w:pPr>
    <w:r>
      <w:rPr>
        <w:noProof/>
      </w:rPr>
      <w:pict w14:anchorId="5BE89D5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48072828" o:spid="_x0000_s1025" type="#_x0000_t75" style="position:absolute;left:0;text-align:left;margin-left:0;margin-top:0;width:407.85pt;height:407.85pt;z-index:-251656192;mso-position-horizontal:center;mso-position-horizontal-relative:margin;mso-position-vertical:center;mso-position-vertical-relative:margin" o:allowincell="f">
          <v:imagedata r:id="rId1" o:title="Favicon-04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764213"/>
    <w:multiLevelType w:val="hybridMultilevel"/>
    <w:tmpl w:val="165C28F2"/>
    <w:lvl w:ilvl="0" w:tplc="8A48888E">
      <w:start w:val="1"/>
      <w:numFmt w:val="decimal"/>
      <w:lvlText w:val="Article 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1E457C"/>
    <w:multiLevelType w:val="hybridMultilevel"/>
    <w:tmpl w:val="21587EE2"/>
    <w:lvl w:ilvl="0" w:tplc="84FC512A">
      <w:start w:val="1"/>
      <w:numFmt w:val="decimal"/>
      <w:lvlText w:val="%1."/>
      <w:lvlJc w:val="left"/>
      <w:pPr>
        <w:ind w:left="1260" w:hanging="54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DD36899"/>
    <w:multiLevelType w:val="hybridMultilevel"/>
    <w:tmpl w:val="925A24CC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1E765F"/>
    <w:multiLevelType w:val="hybridMultilevel"/>
    <w:tmpl w:val="D1B002D2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000D91"/>
    <w:multiLevelType w:val="hybridMultilevel"/>
    <w:tmpl w:val="599AE10A"/>
    <w:lvl w:ilvl="0" w:tplc="8A48888E">
      <w:start w:val="1"/>
      <w:numFmt w:val="decimal"/>
      <w:lvlText w:val="Article 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6C5353"/>
    <w:multiLevelType w:val="hybridMultilevel"/>
    <w:tmpl w:val="BCD828CE"/>
    <w:lvl w:ilvl="0" w:tplc="8A48888E">
      <w:start w:val="1"/>
      <w:numFmt w:val="decimal"/>
      <w:lvlText w:val="Article 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9349205">
    <w:abstractNumId w:val="0"/>
  </w:num>
  <w:num w:numId="2" w16cid:durableId="1698266725">
    <w:abstractNumId w:val="4"/>
  </w:num>
  <w:num w:numId="3" w16cid:durableId="1388189501">
    <w:abstractNumId w:val="3"/>
  </w:num>
  <w:num w:numId="4" w16cid:durableId="1059785973">
    <w:abstractNumId w:val="2"/>
  </w:num>
  <w:num w:numId="5" w16cid:durableId="1835338407">
    <w:abstractNumId w:val="5"/>
  </w:num>
  <w:num w:numId="6" w16cid:durableId="65685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attachedTemplate r:id="rId1"/>
  <w:documentProtection w:edit="forms" w:enforcement="0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32A"/>
    <w:rsid w:val="000846F0"/>
    <w:rsid w:val="000A194F"/>
    <w:rsid w:val="000C05CF"/>
    <w:rsid w:val="00116B43"/>
    <w:rsid w:val="001541E9"/>
    <w:rsid w:val="001E5931"/>
    <w:rsid w:val="001F38D6"/>
    <w:rsid w:val="00202FAC"/>
    <w:rsid w:val="00324650"/>
    <w:rsid w:val="00366737"/>
    <w:rsid w:val="0037626D"/>
    <w:rsid w:val="00410FB4"/>
    <w:rsid w:val="0047473D"/>
    <w:rsid w:val="004F3562"/>
    <w:rsid w:val="005244B0"/>
    <w:rsid w:val="00544543"/>
    <w:rsid w:val="0055126B"/>
    <w:rsid w:val="00562138"/>
    <w:rsid w:val="0057601E"/>
    <w:rsid w:val="00596466"/>
    <w:rsid w:val="00643E7A"/>
    <w:rsid w:val="00654239"/>
    <w:rsid w:val="00655178"/>
    <w:rsid w:val="006C45FE"/>
    <w:rsid w:val="0075393B"/>
    <w:rsid w:val="00777CFF"/>
    <w:rsid w:val="007D2E35"/>
    <w:rsid w:val="007F420F"/>
    <w:rsid w:val="00814F5D"/>
    <w:rsid w:val="0086111D"/>
    <w:rsid w:val="008C19A5"/>
    <w:rsid w:val="00970F18"/>
    <w:rsid w:val="00973097"/>
    <w:rsid w:val="00AA4116"/>
    <w:rsid w:val="00AA454D"/>
    <w:rsid w:val="00AD0DED"/>
    <w:rsid w:val="00B031FF"/>
    <w:rsid w:val="00B3517A"/>
    <w:rsid w:val="00BB4145"/>
    <w:rsid w:val="00C121B6"/>
    <w:rsid w:val="00C12680"/>
    <w:rsid w:val="00C46B42"/>
    <w:rsid w:val="00C679BB"/>
    <w:rsid w:val="00C67F34"/>
    <w:rsid w:val="00C90D54"/>
    <w:rsid w:val="00CB5F22"/>
    <w:rsid w:val="00CD7D06"/>
    <w:rsid w:val="00D10CC1"/>
    <w:rsid w:val="00D75AC8"/>
    <w:rsid w:val="00DA0929"/>
    <w:rsid w:val="00E24980"/>
    <w:rsid w:val="00E27C11"/>
    <w:rsid w:val="00E67B3F"/>
    <w:rsid w:val="00F81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23B8C0"/>
  <w15:chartTrackingRefBased/>
  <w15:docId w15:val="{D9A09FED-0293-463B-A72A-9F645729E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4543"/>
    <w:pPr>
      <w:spacing w:before="40" w:after="60"/>
      <w:jc w:val="both"/>
    </w:pPr>
    <w:rPr>
      <w:rFonts w:ascii="Bodoni MT" w:hAnsi="Bodoni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667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6737"/>
  </w:style>
  <w:style w:type="paragraph" w:styleId="Footer">
    <w:name w:val="footer"/>
    <w:basedOn w:val="Normal"/>
    <w:link w:val="FooterChar"/>
    <w:uiPriority w:val="99"/>
    <w:unhideWhenUsed/>
    <w:rsid w:val="003667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6737"/>
  </w:style>
  <w:style w:type="paragraph" w:styleId="ListParagraph">
    <w:name w:val="List Paragraph"/>
    <w:basedOn w:val="Normal"/>
    <w:uiPriority w:val="34"/>
    <w:qFormat/>
    <w:rsid w:val="00202FAC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55126B"/>
    <w:pPr>
      <w:spacing w:before="0" w:after="0" w:line="240" w:lineRule="auto"/>
      <w:contextualSpacing/>
      <w:jc w:val="center"/>
    </w:pPr>
    <w:rPr>
      <w:rFonts w:eastAsiaTheme="majorEastAsia" w:cstheme="majorBidi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126B"/>
    <w:rPr>
      <w:rFonts w:ascii="Bodoni MT" w:eastAsiaTheme="majorEastAsia" w:hAnsi="Bodoni MT" w:cstheme="majorBidi"/>
      <w:b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sid w:val="00643E7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3E7A"/>
    <w:rPr>
      <w:color w:val="605E5C"/>
      <w:shd w:val="clear" w:color="auto" w:fill="E1DFDD"/>
    </w:rPr>
  </w:style>
  <w:style w:type="paragraph" w:customStyle="1" w:styleId="TableParagraph">
    <w:name w:val="Table Paragraph"/>
    <w:basedOn w:val="Normal"/>
    <w:uiPriority w:val="1"/>
    <w:qFormat/>
    <w:rsid w:val="00973097"/>
    <w:pPr>
      <w:widowControl w:val="0"/>
      <w:autoSpaceDE w:val="0"/>
      <w:autoSpaceDN w:val="0"/>
      <w:spacing w:before="82" w:after="0" w:line="240" w:lineRule="auto"/>
      <w:ind w:left="81"/>
      <w:jc w:val="left"/>
    </w:pPr>
    <w:rPr>
      <w:rFonts w:ascii="Arial" w:eastAsia="Arial" w:hAnsi="Arial" w:cs="Arial"/>
      <w:kern w:val="0"/>
      <w:lang w:val="en-US" w:bidi="en-US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AA454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unyw\OneDrive\Documents\Custom%20Office%20Templates\Letterhead%205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Letterhead 5.dotx</Template>
  <TotalTime>72</TotalTime>
  <Pages>2</Pages>
  <Words>226</Words>
  <Characters>1290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Fr NCNDA - 2024-05 V04.docx</vt:lpstr>
    </vt:vector>
  </TitlesOfParts>
  <Company/>
  <LinksUpToDate>false</LinksUpToDate>
  <CharactersWithSpaces>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 NCNDA - 2024-05 V04.docx</dc:title>
  <dc:subject/>
  <dc:creator>LUNYNS</dc:creator>
  <cp:keywords>NCNDA Fr</cp:keywords>
  <dc:description/>
  <cp:lastModifiedBy>Tshilombo Lubambu</cp:lastModifiedBy>
  <cp:revision>21</cp:revision>
  <dcterms:created xsi:type="dcterms:W3CDTF">2024-09-02T01:49:00Z</dcterms:created>
  <dcterms:modified xsi:type="dcterms:W3CDTF">2024-09-18T19:13:00Z</dcterms:modified>
</cp:coreProperties>
</file>