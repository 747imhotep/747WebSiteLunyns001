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9BE050" w14:textId="699AE3ED" w:rsidR="00AD0DED" w:rsidRPr="00CD7D06" w:rsidRDefault="0047473D" w:rsidP="0047473D">
      <w:pPr>
        <w:jc w:val="center"/>
        <w:rPr>
          <w:lang w:val="en-US"/>
        </w:rPr>
      </w:pPr>
      <w:r w:rsidRPr="00CD7D06">
        <w:rPr>
          <w:rFonts w:eastAsiaTheme="majorEastAsia" w:cstheme="majorBidi"/>
          <w:b/>
          <w:spacing w:val="-10"/>
          <w:kern w:val="28"/>
          <w:sz w:val="56"/>
          <w:szCs w:val="56"/>
          <w:lang w:val="en-US"/>
        </w:rPr>
        <w:t>AGREEMENT</w:t>
      </w:r>
    </w:p>
    <w:p w14:paraId="05F944FE" w14:textId="77777777" w:rsidR="00AD0DED" w:rsidRPr="00CD7D06" w:rsidRDefault="00AD0DED" w:rsidP="00AD0DED">
      <w:pPr>
        <w:rPr>
          <w:lang w:val="en-US"/>
        </w:rPr>
      </w:pPr>
    </w:p>
    <w:p w14:paraId="7488D50C" w14:textId="77777777" w:rsidR="0037626D" w:rsidRDefault="0037626D" w:rsidP="00CD7D06">
      <w:pPr>
        <w:rPr>
          <w:lang w:val="en-US"/>
        </w:rPr>
      </w:pPr>
    </w:p>
    <w:p w14:paraId="0FAED3C1" w14:textId="77777777" w:rsidR="0037626D" w:rsidRDefault="0037626D" w:rsidP="00CD7D06">
      <w:pPr>
        <w:rPr>
          <w:lang w:val="en-US"/>
        </w:rPr>
      </w:pPr>
    </w:p>
    <w:p w14:paraId="77F4E8DC" w14:textId="19C993D1" w:rsidR="0037626D" w:rsidRDefault="00DA0929" w:rsidP="00CD7D06">
      <w:pPr>
        <w:rPr>
          <w:lang w:val="en-US"/>
        </w:rPr>
      </w:pPr>
      <w:r>
        <w:rPr>
          <w:lang w:val="en-US"/>
        </w:rPr>
        <w:t>Dear</w:t>
      </w:r>
      <w:r w:rsidR="00F05F42">
        <w:rPr>
          <w:lang w:val="en-US"/>
        </w:rPr>
        <w:t xml:space="preserve"> </w:t>
      </w:r>
      <w:r w:rsidR="00F05F42" w:rsidRPr="00F05F42">
        <w:rPr>
          <w:lang w:val="en-US"/>
        </w:rPr>
        <w:t>Solokha Andrey Valerievich</w:t>
      </w:r>
      <w:r w:rsidR="00F05F42">
        <w:rPr>
          <w:lang w:val="en-US"/>
        </w:rPr>
        <w:t>,</w:t>
      </w:r>
    </w:p>
    <w:p w14:paraId="264978A2" w14:textId="6A311C12" w:rsidR="00CD7D06" w:rsidRPr="00CD7D06" w:rsidRDefault="00CD7D06" w:rsidP="00CD7D06">
      <w:pPr>
        <w:rPr>
          <w:lang w:val="en-US"/>
        </w:rPr>
      </w:pPr>
    </w:p>
    <w:p w14:paraId="6BA5A37C" w14:textId="77777777" w:rsidR="00CD7D06" w:rsidRPr="00CD7D06" w:rsidRDefault="00CD7D06" w:rsidP="00CD7D06">
      <w:pPr>
        <w:rPr>
          <w:lang w:val="en-US"/>
        </w:rPr>
      </w:pPr>
    </w:p>
    <w:p w14:paraId="4C7DB492" w14:textId="77777777" w:rsidR="00CD7D06" w:rsidRPr="00CD7D06" w:rsidRDefault="00CD7D06" w:rsidP="00CD7D06">
      <w:pPr>
        <w:rPr>
          <w:lang w:val="en-US"/>
        </w:rPr>
      </w:pPr>
      <w:r w:rsidRPr="00CD7D06">
        <w:rPr>
          <w:lang w:val="en-US"/>
        </w:rPr>
        <w:t>I hope this letter will find you well.</w:t>
      </w:r>
    </w:p>
    <w:p w14:paraId="0D852DDE" w14:textId="77777777" w:rsidR="00CD7D06" w:rsidRPr="00CD7D06" w:rsidRDefault="00CD7D06" w:rsidP="00CD7D06">
      <w:pPr>
        <w:rPr>
          <w:lang w:val="en-US"/>
        </w:rPr>
      </w:pPr>
    </w:p>
    <w:p w14:paraId="209D870C" w14:textId="77777777" w:rsidR="00941D15" w:rsidRPr="00941D15" w:rsidRDefault="00941D15" w:rsidP="00941D15">
      <w:pPr>
        <w:rPr>
          <w:lang w:val="en-US"/>
        </w:rPr>
      </w:pPr>
      <w:r w:rsidRPr="00941D15">
        <w:rPr>
          <w:lang w:val="en-US"/>
        </w:rPr>
        <w:t>As I mentioned in our discussion, in exchanges with some buyers, we'd like to clarify a couple of aspects with you.</w:t>
      </w:r>
    </w:p>
    <w:p w14:paraId="56528883" w14:textId="77777777" w:rsidR="00941D15" w:rsidRPr="00941D15" w:rsidRDefault="00941D15" w:rsidP="00941D15">
      <w:pPr>
        <w:rPr>
          <w:lang w:val="en-US"/>
        </w:rPr>
      </w:pPr>
    </w:p>
    <w:p w14:paraId="0D936C08" w14:textId="374BE96D" w:rsidR="00F05F42" w:rsidRDefault="00941D15" w:rsidP="00941D15">
      <w:pPr>
        <w:rPr>
          <w:lang w:val="en-US"/>
        </w:rPr>
      </w:pPr>
      <w:r w:rsidRPr="00941D15">
        <w:rPr>
          <w:lang w:val="en-US"/>
        </w:rPr>
        <w:t>One of our former suppliers, with whom we have worked successfully in the past, is based in Singapore, so we need to comply with official requirements in order to move forward.</w:t>
      </w:r>
    </w:p>
    <w:p w14:paraId="12656B7F" w14:textId="77777777" w:rsidR="00941D15" w:rsidRPr="00CD7D06" w:rsidRDefault="00941D15" w:rsidP="00941D15">
      <w:pPr>
        <w:rPr>
          <w:lang w:val="en-US"/>
        </w:rPr>
      </w:pPr>
    </w:p>
    <w:p w14:paraId="6BA42095" w14:textId="57D9AD0B" w:rsidR="00F05F42" w:rsidRPr="00CD7D06" w:rsidRDefault="00941D15" w:rsidP="00F05F42">
      <w:pPr>
        <w:rPr>
          <w:lang w:val="en-US"/>
        </w:rPr>
      </w:pPr>
      <w:r>
        <w:rPr>
          <w:lang w:val="en-US"/>
        </w:rPr>
        <w:t xml:space="preserve">Mr </w:t>
      </w:r>
      <w:r w:rsidRPr="00F05F42">
        <w:rPr>
          <w:lang w:val="en-US"/>
        </w:rPr>
        <w:t>Solokha</w:t>
      </w:r>
      <w:r>
        <w:rPr>
          <w:lang w:val="en-US"/>
        </w:rPr>
        <w:t>, i</w:t>
      </w:r>
      <w:r w:rsidR="00F05F42" w:rsidRPr="00CD7D06">
        <w:rPr>
          <w:lang w:val="en-US"/>
        </w:rPr>
        <w:t>f you don't mind, could you please provide us with the following documents:</w:t>
      </w:r>
    </w:p>
    <w:p w14:paraId="43C127BD" w14:textId="77777777" w:rsidR="00F05F42" w:rsidRPr="00CD7D06" w:rsidRDefault="00F05F42" w:rsidP="00F05F42">
      <w:pPr>
        <w:ind w:left="720"/>
        <w:rPr>
          <w:lang w:val="en-US"/>
        </w:rPr>
      </w:pPr>
      <w:r w:rsidRPr="00CD7D06">
        <w:rPr>
          <w:lang w:val="en-US"/>
        </w:rPr>
        <w:t>1. Certificate of Registration of Legal Entity / Corporate Body</w:t>
      </w:r>
    </w:p>
    <w:p w14:paraId="641E5B05" w14:textId="77777777" w:rsidR="00F05F42" w:rsidRPr="00CD7D06" w:rsidRDefault="00F05F42" w:rsidP="00F05F42">
      <w:pPr>
        <w:ind w:left="720"/>
        <w:rPr>
          <w:lang w:val="en-US"/>
        </w:rPr>
      </w:pPr>
      <w:r w:rsidRPr="00CD7D06">
        <w:rPr>
          <w:lang w:val="en-US"/>
        </w:rPr>
        <w:t>2. Certificate of Tax Registration</w:t>
      </w:r>
    </w:p>
    <w:p w14:paraId="7B96B517" w14:textId="77777777" w:rsidR="00F05F42" w:rsidRPr="00CD7D06" w:rsidRDefault="00F05F42" w:rsidP="00F05F42">
      <w:pPr>
        <w:ind w:left="720"/>
        <w:rPr>
          <w:lang w:val="en-US"/>
        </w:rPr>
      </w:pPr>
      <w:r w:rsidRPr="00CD7D06">
        <w:rPr>
          <w:lang w:val="en-US"/>
        </w:rPr>
        <w:t xml:space="preserve">3. Article of Association or/ Memorandum of Association </w:t>
      </w:r>
    </w:p>
    <w:p w14:paraId="5FAE313C" w14:textId="77777777" w:rsidR="00F05F42" w:rsidRPr="00CD7D06" w:rsidRDefault="00F05F42" w:rsidP="00F05F42">
      <w:pPr>
        <w:ind w:left="720"/>
        <w:rPr>
          <w:lang w:val="en-US"/>
        </w:rPr>
      </w:pPr>
      <w:r w:rsidRPr="00CD7D06">
        <w:rPr>
          <w:lang w:val="en-US"/>
        </w:rPr>
        <w:t xml:space="preserve">4. Extract from Russian State Register of Legal Entities </w:t>
      </w:r>
    </w:p>
    <w:p w14:paraId="38A3AAA2" w14:textId="77777777" w:rsidR="00F05F42" w:rsidRPr="00CD7D06" w:rsidRDefault="00F05F42" w:rsidP="00F05F42">
      <w:pPr>
        <w:ind w:left="720"/>
        <w:rPr>
          <w:lang w:val="en-US"/>
        </w:rPr>
      </w:pPr>
      <w:r w:rsidRPr="00CD7D06">
        <w:rPr>
          <w:lang w:val="en-US"/>
        </w:rPr>
        <w:t xml:space="preserve">5. Information Letter from Russian Federal Agency of statistics </w:t>
      </w:r>
    </w:p>
    <w:p w14:paraId="79D5C88A" w14:textId="77777777" w:rsidR="00F05F42" w:rsidRPr="00CD7D06" w:rsidRDefault="00F05F42" w:rsidP="00F05F42">
      <w:pPr>
        <w:ind w:left="720"/>
        <w:rPr>
          <w:lang w:val="en-US"/>
        </w:rPr>
      </w:pPr>
      <w:r w:rsidRPr="00CD7D06">
        <w:rPr>
          <w:lang w:val="en-US"/>
        </w:rPr>
        <w:t xml:space="preserve">6. Licenses (if any) </w:t>
      </w:r>
    </w:p>
    <w:p w14:paraId="493D558B" w14:textId="197B3F1C" w:rsidR="00CD7D06" w:rsidRPr="00CD7D06" w:rsidRDefault="00F05F42" w:rsidP="00F05F42">
      <w:pPr>
        <w:ind w:left="720"/>
        <w:rPr>
          <w:lang w:val="en-US"/>
        </w:rPr>
      </w:pPr>
      <w:r w:rsidRPr="00CD7D06">
        <w:rPr>
          <w:lang w:val="en-US"/>
        </w:rPr>
        <w:t>7. Copy of passport of the director of Company</w:t>
      </w:r>
    </w:p>
    <w:p w14:paraId="5107A2AA" w14:textId="77777777" w:rsidR="00CD7D06" w:rsidRPr="00CD7D06" w:rsidRDefault="00CD7D06" w:rsidP="00CD7D06">
      <w:pPr>
        <w:rPr>
          <w:lang w:val="en-US"/>
        </w:rPr>
      </w:pPr>
    </w:p>
    <w:p w14:paraId="28223D7C" w14:textId="4C4804ED" w:rsidR="00CD7D06" w:rsidRPr="00CD7D06" w:rsidRDefault="00CD7D06" w:rsidP="00CD7D06">
      <w:pPr>
        <w:rPr>
          <w:lang w:val="en-US"/>
        </w:rPr>
      </w:pPr>
    </w:p>
    <w:p w14:paraId="449D8F7E" w14:textId="52B18A02" w:rsidR="00CD7D06" w:rsidRPr="00CD7D06" w:rsidRDefault="00CD7D06" w:rsidP="00CD7D06">
      <w:pPr>
        <w:rPr>
          <w:lang w:val="en-US"/>
        </w:rPr>
      </w:pPr>
    </w:p>
    <w:p w14:paraId="4A5E7EE8" w14:textId="4F158D47" w:rsidR="00CD7D06" w:rsidRPr="00CD7D06" w:rsidRDefault="0075393B">
      <w:pPr>
        <w:spacing w:before="0" w:after="160"/>
        <w:jc w:val="left"/>
        <w:rPr>
          <w:lang w:val="en-US"/>
        </w:rPr>
      </w:pPr>
      <w:r>
        <w:rPr>
          <w:noProof/>
          <w:lang w:val="en-US"/>
        </w:rPr>
        <w:drawing>
          <wp:anchor distT="0" distB="0" distL="114300" distR="114300" simplePos="0" relativeHeight="251663360" behindDoc="0" locked="0" layoutInCell="1" allowOverlap="1" wp14:anchorId="6E05207D" wp14:editId="52C21CE0">
            <wp:simplePos x="0" y="0"/>
            <wp:positionH relativeFrom="column">
              <wp:posOffset>4278923</wp:posOffset>
            </wp:positionH>
            <wp:positionV relativeFrom="paragraph">
              <wp:posOffset>614826</wp:posOffset>
            </wp:positionV>
            <wp:extent cx="914400" cy="914400"/>
            <wp:effectExtent l="0" t="0" r="0" b="0"/>
            <wp:wrapNone/>
            <wp:docPr id="1771947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9940" name="Picture 2690199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00CD7D06" w:rsidRPr="00CD7D06">
        <w:rPr>
          <w:lang w:val="en-US"/>
        </w:rPr>
        <w:br w:type="page"/>
      </w:r>
    </w:p>
    <w:p w14:paraId="73AE373E" w14:textId="77777777" w:rsidR="000D164F" w:rsidRDefault="000D164F" w:rsidP="00F05F42">
      <w:pPr>
        <w:rPr>
          <w:lang w:val="en-US"/>
        </w:rPr>
      </w:pPr>
    </w:p>
    <w:p w14:paraId="37672148" w14:textId="77777777" w:rsidR="000D164F" w:rsidRDefault="000D164F" w:rsidP="00F05F42">
      <w:pPr>
        <w:rPr>
          <w:lang w:val="en-US"/>
        </w:rPr>
      </w:pPr>
    </w:p>
    <w:p w14:paraId="3471496B" w14:textId="77777777" w:rsidR="000D164F" w:rsidRDefault="000D164F" w:rsidP="00F05F42">
      <w:pPr>
        <w:rPr>
          <w:lang w:val="en-US"/>
        </w:rPr>
      </w:pPr>
    </w:p>
    <w:p w14:paraId="000E47BB" w14:textId="77777777" w:rsidR="00405771" w:rsidRDefault="00405771" w:rsidP="00F05F42">
      <w:pPr>
        <w:rPr>
          <w:lang w:val="en-US"/>
        </w:rPr>
      </w:pPr>
    </w:p>
    <w:p w14:paraId="1271A828" w14:textId="77777777" w:rsidR="00405771" w:rsidRDefault="00405771" w:rsidP="00F05F42">
      <w:pPr>
        <w:rPr>
          <w:lang w:val="en-US"/>
        </w:rPr>
      </w:pPr>
    </w:p>
    <w:p w14:paraId="021864AD" w14:textId="77777777" w:rsidR="000D164F" w:rsidRDefault="000D164F" w:rsidP="00F05F42">
      <w:pPr>
        <w:rPr>
          <w:lang w:val="en-US"/>
        </w:rPr>
      </w:pPr>
    </w:p>
    <w:p w14:paraId="779F5D08" w14:textId="77777777" w:rsidR="000D164F" w:rsidRDefault="000D164F" w:rsidP="00F05F42">
      <w:pPr>
        <w:rPr>
          <w:lang w:val="en-US"/>
        </w:rPr>
      </w:pPr>
    </w:p>
    <w:p w14:paraId="7D787F40" w14:textId="77777777" w:rsidR="000D164F" w:rsidRDefault="000D164F" w:rsidP="00F05F42">
      <w:pPr>
        <w:rPr>
          <w:lang w:val="en-US"/>
        </w:rPr>
      </w:pPr>
    </w:p>
    <w:p w14:paraId="7834DABC" w14:textId="3FB1225B" w:rsidR="00F05F42" w:rsidRDefault="009964E2" w:rsidP="00F05F42">
      <w:pPr>
        <w:rPr>
          <w:lang w:val="en-US"/>
        </w:rPr>
      </w:pPr>
      <w:r w:rsidRPr="009964E2">
        <w:rPr>
          <w:lang w:val="en-US"/>
        </w:rPr>
        <w:t>We know that these are sensitive documents, which is why we want to establish a clear and secure environment by signing a mutual non- circumvention agreement. If you agree, please find enclosed the document for you to read and sign at your discretion.</w:t>
      </w:r>
    </w:p>
    <w:p w14:paraId="05E8C3D0" w14:textId="77777777" w:rsidR="009964E2" w:rsidRPr="00CD7D06" w:rsidRDefault="009964E2" w:rsidP="00F05F42">
      <w:pPr>
        <w:rPr>
          <w:lang w:val="en-US"/>
        </w:rPr>
      </w:pPr>
    </w:p>
    <w:p w14:paraId="239514A9" w14:textId="00930DC4" w:rsidR="00F05F42" w:rsidRDefault="009964E2" w:rsidP="00F05F42">
      <w:pPr>
        <w:rPr>
          <w:lang w:val="en-US"/>
        </w:rPr>
      </w:pPr>
      <w:r w:rsidRPr="009964E2">
        <w:rPr>
          <w:lang w:val="en-US"/>
        </w:rPr>
        <w:t>Sir, this document will be part of the set of documents we will send to our bank after the successful sale. It must therefore include accurate information, your signature and a copy of your passport.</w:t>
      </w:r>
    </w:p>
    <w:p w14:paraId="6DC533EB" w14:textId="77777777" w:rsidR="009964E2" w:rsidRPr="00CD7D06" w:rsidRDefault="009964E2" w:rsidP="00F05F42">
      <w:pPr>
        <w:rPr>
          <w:lang w:val="en-US"/>
        </w:rPr>
      </w:pPr>
    </w:p>
    <w:p w14:paraId="1B2D61FA" w14:textId="53C1FFCE" w:rsidR="001E5931" w:rsidRDefault="009964E2" w:rsidP="00F05F42">
      <w:pPr>
        <w:rPr>
          <w:lang w:val="en-US"/>
        </w:rPr>
      </w:pPr>
      <w:r>
        <w:rPr>
          <w:lang w:val="en-US"/>
        </w:rPr>
        <w:t xml:space="preserve">Mr </w:t>
      </w:r>
      <w:r w:rsidRPr="00F05F42">
        <w:rPr>
          <w:lang w:val="en-US"/>
        </w:rPr>
        <w:t>Solokha</w:t>
      </w:r>
      <w:r>
        <w:rPr>
          <w:lang w:val="en-US"/>
        </w:rPr>
        <w:t>,</w:t>
      </w:r>
      <w:r>
        <w:rPr>
          <w:lang w:val="en-US"/>
        </w:rPr>
        <w:t xml:space="preserve"> w</w:t>
      </w:r>
      <w:r w:rsidR="00F05F42" w:rsidRPr="00CD7D06">
        <w:rPr>
          <w:lang w:val="en-US"/>
        </w:rPr>
        <w:t xml:space="preserve">e are very happy to do business with you. </w:t>
      </w:r>
      <w:r w:rsidRPr="009964E2">
        <w:rPr>
          <w:lang w:val="en-US"/>
        </w:rPr>
        <w:t>We very much look forward to a long-term relationship.</w:t>
      </w:r>
    </w:p>
    <w:p w14:paraId="212F1FF2" w14:textId="4019149B" w:rsidR="000846F0" w:rsidRDefault="000846F0" w:rsidP="00CD7D06">
      <w:pPr>
        <w:rPr>
          <w:lang w:val="en-US"/>
        </w:rPr>
      </w:pPr>
    </w:p>
    <w:p w14:paraId="34C76F34" w14:textId="3F1E79B1" w:rsidR="009964E2" w:rsidRDefault="00CD7D06" w:rsidP="00CD7D06">
      <w:pPr>
        <w:rPr>
          <w:lang w:val="en-US"/>
        </w:rPr>
      </w:pPr>
      <w:r w:rsidRPr="00CD7D06">
        <w:rPr>
          <w:lang w:val="en-US"/>
        </w:rPr>
        <w:t xml:space="preserve">Thank you very much. </w:t>
      </w:r>
    </w:p>
    <w:p w14:paraId="004F4DB2" w14:textId="63DB00B7" w:rsidR="00CD7D06" w:rsidRPr="00CD7D06" w:rsidRDefault="009964E2" w:rsidP="00CD7D06">
      <w:pPr>
        <w:rPr>
          <w:lang w:val="en-US"/>
        </w:rPr>
      </w:pPr>
      <w:r>
        <w:rPr>
          <w:noProof/>
          <w:lang w:val="en-US"/>
        </w:rPr>
        <w:drawing>
          <wp:anchor distT="0" distB="0" distL="114300" distR="114300" simplePos="0" relativeHeight="251661312" behindDoc="0" locked="0" layoutInCell="1" allowOverlap="1" wp14:anchorId="75279B9D" wp14:editId="78B90CD2">
            <wp:simplePos x="0" y="0"/>
            <wp:positionH relativeFrom="column">
              <wp:posOffset>4080754</wp:posOffset>
            </wp:positionH>
            <wp:positionV relativeFrom="page">
              <wp:posOffset>5802777</wp:posOffset>
            </wp:positionV>
            <wp:extent cx="914400" cy="914400"/>
            <wp:effectExtent l="0" t="0" r="0" b="0"/>
            <wp:wrapNone/>
            <wp:docPr id="269019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9940" name="Picture 2690199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00CD7D06" w:rsidRPr="00CD7D06">
        <w:rPr>
          <w:lang w:val="en-US"/>
        </w:rPr>
        <w:t>If you need anything else, feel free to come back to us, we will be happy to help.</w:t>
      </w:r>
    </w:p>
    <w:p w14:paraId="7D645517" w14:textId="50431D8A" w:rsidR="00CD7D06" w:rsidRPr="00CD7D06" w:rsidRDefault="00CD7D06" w:rsidP="00CD7D06">
      <w:pPr>
        <w:rPr>
          <w:lang w:val="en-US"/>
        </w:rPr>
      </w:pPr>
    </w:p>
    <w:p w14:paraId="0D2152BD" w14:textId="61B8A9E1" w:rsidR="00CD7D06" w:rsidRPr="00CD7D06" w:rsidRDefault="0075393B" w:rsidP="00CD7D06">
      <w:pPr>
        <w:rPr>
          <w:lang w:val="en-US"/>
        </w:rPr>
      </w:pPr>
      <w:r>
        <w:rPr>
          <w:noProof/>
          <w:lang w:val="en-US"/>
        </w:rPr>
        <mc:AlternateContent>
          <mc:Choice Requires="wps">
            <w:drawing>
              <wp:anchor distT="0" distB="0" distL="114300" distR="114300" simplePos="0" relativeHeight="251659264" behindDoc="0" locked="0" layoutInCell="1" allowOverlap="1" wp14:anchorId="5C86CC57" wp14:editId="0C83045A">
                <wp:simplePos x="0" y="0"/>
                <wp:positionH relativeFrom="margin">
                  <wp:align>left</wp:align>
                </wp:positionH>
                <wp:positionV relativeFrom="margin">
                  <wp:posOffset>5797550</wp:posOffset>
                </wp:positionV>
                <wp:extent cx="2895600" cy="1582420"/>
                <wp:effectExtent l="0" t="0" r="0" b="0"/>
                <wp:wrapNone/>
                <wp:docPr id="1078171104" name="Rectangle 3"/>
                <wp:cNvGraphicFramePr/>
                <a:graphic xmlns:a="http://schemas.openxmlformats.org/drawingml/2006/main">
                  <a:graphicData uri="http://schemas.microsoft.com/office/word/2010/wordprocessingShape">
                    <wps:wsp>
                      <wps:cNvSpPr/>
                      <wps:spPr>
                        <a:xfrm>
                          <a:off x="0" y="0"/>
                          <a:ext cx="2895600" cy="158242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DC1BA55" w14:textId="77777777" w:rsidR="0075393B" w:rsidRPr="00CD7D06" w:rsidRDefault="0075393B" w:rsidP="0075393B">
                            <w:pPr>
                              <w:jc w:val="left"/>
                              <w:rPr>
                                <w:lang w:val="en-US"/>
                              </w:rPr>
                            </w:pPr>
                            <w:bookmarkStart w:id="0" w:name="_Hlk177586031"/>
                            <w:bookmarkEnd w:id="0"/>
                            <w:r w:rsidRPr="00CD7D06">
                              <w:rPr>
                                <w:lang w:val="en-US"/>
                              </w:rPr>
                              <w:t xml:space="preserve">Best regards </w:t>
                            </w:r>
                          </w:p>
                          <w:p w14:paraId="6C1647D0" w14:textId="678C5579" w:rsidR="0075393B" w:rsidRDefault="0075393B" w:rsidP="0075393B">
                            <w:pPr>
                              <w:jc w:val="left"/>
                              <w:rPr>
                                <w:lang w:val="en-US"/>
                              </w:rPr>
                            </w:pPr>
                            <w:r>
                              <w:rPr>
                                <w:lang w:val="en-US"/>
                              </w:rPr>
                              <w:t>LUBAMBU TSHILOMBO</w:t>
                            </w:r>
                          </w:p>
                          <w:p w14:paraId="18981A85" w14:textId="6708BB1F" w:rsidR="0075393B" w:rsidRPr="00CD7D06" w:rsidRDefault="0075393B" w:rsidP="0075393B">
                            <w:pPr>
                              <w:jc w:val="left"/>
                              <w:rPr>
                                <w:lang w:val="en-US"/>
                              </w:rPr>
                            </w:pPr>
                            <w:r>
                              <w:rPr>
                                <w:lang w:val="en-US"/>
                              </w:rPr>
                              <w:t>Director</w:t>
                            </w:r>
                          </w:p>
                          <w:p w14:paraId="2DCDD6D9" w14:textId="2E5951AB" w:rsidR="0075393B" w:rsidRPr="00CD7D06" w:rsidRDefault="0075393B" w:rsidP="0075393B">
                            <w:pPr>
                              <w:rPr>
                                <w:lang w:val="en-US"/>
                              </w:rPr>
                            </w:pPr>
                            <w:r>
                              <w:rPr>
                                <w:noProof/>
                                <w:lang w:val="en-US"/>
                              </w:rPr>
                              <w:drawing>
                                <wp:inline distT="0" distB="0" distL="0" distR="0" wp14:anchorId="339EE277" wp14:editId="7162C4CC">
                                  <wp:extent cx="2327910" cy="649605"/>
                                  <wp:effectExtent l="0" t="0" r="0" b="0"/>
                                  <wp:docPr id="1157782230" name="Picture 115778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3841" name="Picture 2021073841"/>
                                          <pic:cNvPicPr/>
                                        </pic:nvPicPr>
                                        <pic:blipFill rotWithShape="1">
                                          <a:blip r:embed="rId8" cstate="print">
                                            <a:extLst>
                                              <a:ext uri="{28A0092B-C50C-407E-A947-70E740481C1C}">
                                                <a14:useLocalDpi xmlns:a14="http://schemas.microsoft.com/office/drawing/2010/main" val="0"/>
                                              </a:ext>
                                            </a:extLst>
                                          </a:blip>
                                          <a:srcRect t="51120" b="2"/>
                                          <a:stretch/>
                                        </pic:blipFill>
                                        <pic:spPr bwMode="auto">
                                          <a:xfrm>
                                            <a:off x="0" y="0"/>
                                            <a:ext cx="2327910" cy="649605"/>
                                          </a:xfrm>
                                          <a:prstGeom prst="rect">
                                            <a:avLst/>
                                          </a:prstGeom>
                                          <a:ln>
                                            <a:noFill/>
                                          </a:ln>
                                          <a:extLst>
                                            <a:ext uri="{53640926-AAD7-44D8-BBD7-CCE9431645EC}">
                                              <a14:shadowObscured xmlns:a14="http://schemas.microsoft.com/office/drawing/2010/main"/>
                                            </a:ext>
                                          </a:extLst>
                                        </pic:spPr>
                                      </pic:pic>
                                    </a:graphicData>
                                  </a:graphic>
                                </wp:inline>
                              </w:drawing>
                            </w:r>
                          </w:p>
                          <w:p w14:paraId="44531D06" w14:textId="77777777" w:rsidR="0075393B" w:rsidRDefault="0075393B" w:rsidP="007539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6CC57" id="Rectangle 3" o:spid="_x0000_s1026" style="position:absolute;left:0;text-align:left;margin-left:0;margin-top:456.5pt;width:228pt;height:124.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" filled="f" stroked="f" strokeweight="1pt">
                <v:textbox>
                  <w:txbxContent>
                    <w:p w14:paraId="5DC1BA55" w14:textId="77777777" w:rsidR="0075393B" w:rsidRPr="00CD7D06" w:rsidRDefault="0075393B" w:rsidP="0075393B">
                      <w:pPr>
                        <w:jc w:val="left"/>
                        <w:rPr>
                          <w:lang w:val="en-US"/>
                        </w:rPr>
                      </w:pPr>
                      <w:bookmarkStart w:id="1" w:name="_Hlk177586031"/>
                      <w:bookmarkEnd w:id="1"/>
                      <w:r w:rsidRPr="00CD7D06">
                        <w:rPr>
                          <w:lang w:val="en-US"/>
                        </w:rPr>
                        <w:t xml:space="preserve">Best regards </w:t>
                      </w:r>
                    </w:p>
                    <w:p w14:paraId="6C1647D0" w14:textId="678C5579" w:rsidR="0075393B" w:rsidRDefault="0075393B" w:rsidP="0075393B">
                      <w:pPr>
                        <w:jc w:val="left"/>
                        <w:rPr>
                          <w:lang w:val="en-US"/>
                        </w:rPr>
                      </w:pPr>
                      <w:r>
                        <w:rPr>
                          <w:lang w:val="en-US"/>
                        </w:rPr>
                        <w:t>LUBAMBU TSHILOMBO</w:t>
                      </w:r>
                    </w:p>
                    <w:p w14:paraId="18981A85" w14:textId="6708BB1F" w:rsidR="0075393B" w:rsidRPr="00CD7D06" w:rsidRDefault="0075393B" w:rsidP="0075393B">
                      <w:pPr>
                        <w:jc w:val="left"/>
                        <w:rPr>
                          <w:lang w:val="en-US"/>
                        </w:rPr>
                      </w:pPr>
                      <w:r>
                        <w:rPr>
                          <w:lang w:val="en-US"/>
                        </w:rPr>
                        <w:t>Director</w:t>
                      </w:r>
                    </w:p>
                    <w:p w14:paraId="2DCDD6D9" w14:textId="2E5951AB" w:rsidR="0075393B" w:rsidRPr="00CD7D06" w:rsidRDefault="0075393B" w:rsidP="0075393B">
                      <w:pPr>
                        <w:rPr>
                          <w:lang w:val="en-US"/>
                        </w:rPr>
                      </w:pPr>
                      <w:r>
                        <w:rPr>
                          <w:noProof/>
                          <w:lang w:val="en-US"/>
                        </w:rPr>
                        <w:drawing>
                          <wp:inline distT="0" distB="0" distL="0" distR="0" wp14:anchorId="339EE277" wp14:editId="7162C4CC">
                            <wp:extent cx="2327910" cy="649605"/>
                            <wp:effectExtent l="0" t="0" r="0" b="0"/>
                            <wp:docPr id="1157782230" name="Picture 115778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3841" name="Picture 2021073841"/>
                                    <pic:cNvPicPr/>
                                  </pic:nvPicPr>
                                  <pic:blipFill rotWithShape="1">
                                    <a:blip r:embed="rId9" cstate="print">
                                      <a:extLst>
                                        <a:ext uri="{28A0092B-C50C-407E-A947-70E740481C1C}">
                                          <a14:useLocalDpi xmlns:a14="http://schemas.microsoft.com/office/drawing/2010/main" val="0"/>
                                        </a:ext>
                                      </a:extLst>
                                    </a:blip>
                                    <a:srcRect t="51120" b="2"/>
                                    <a:stretch/>
                                  </pic:blipFill>
                                  <pic:spPr bwMode="auto">
                                    <a:xfrm>
                                      <a:off x="0" y="0"/>
                                      <a:ext cx="2327910" cy="649605"/>
                                    </a:xfrm>
                                    <a:prstGeom prst="rect">
                                      <a:avLst/>
                                    </a:prstGeom>
                                    <a:ln>
                                      <a:noFill/>
                                    </a:ln>
                                    <a:extLst>
                                      <a:ext uri="{53640926-AAD7-44D8-BBD7-CCE9431645EC}">
                                        <a14:shadowObscured xmlns:a14="http://schemas.microsoft.com/office/drawing/2010/main"/>
                                      </a:ext>
                                    </a:extLst>
                                  </pic:spPr>
                                </pic:pic>
                              </a:graphicData>
                            </a:graphic>
                          </wp:inline>
                        </w:drawing>
                      </w:r>
                    </w:p>
                    <w:p w14:paraId="44531D06" w14:textId="77777777" w:rsidR="0075393B" w:rsidRDefault="0075393B" w:rsidP="0075393B">
                      <w:pPr>
                        <w:jc w:val="center"/>
                      </w:pPr>
                    </w:p>
                  </w:txbxContent>
                </v:textbox>
                <w10:wrap anchorx="margin" anchory="margin"/>
              </v:rect>
            </w:pict>
          </mc:Fallback>
        </mc:AlternateContent>
      </w:r>
      <w:r w:rsidR="00CD7D06" w:rsidRPr="00CD7D06">
        <w:rPr>
          <w:lang w:val="en-US"/>
        </w:rPr>
        <w:t xml:space="preserve"> </w:t>
      </w:r>
    </w:p>
    <w:p w14:paraId="526FD66E" w14:textId="46F5C5B4" w:rsidR="00CD7D06" w:rsidRPr="00CD7D06" w:rsidRDefault="00CD7D06" w:rsidP="00CD7D06">
      <w:pPr>
        <w:rPr>
          <w:lang w:val="en-US"/>
        </w:rPr>
      </w:pPr>
    </w:p>
    <w:p w14:paraId="58D8BBD0" w14:textId="7572FDD0" w:rsidR="00643E7A" w:rsidRPr="00CD7D06" w:rsidRDefault="00643E7A" w:rsidP="00CD7D06">
      <w:pPr>
        <w:rPr>
          <w:lang w:val="en-US"/>
        </w:rPr>
      </w:pPr>
    </w:p>
    <w:p w14:paraId="2E6EFEA8" w14:textId="51BB1801" w:rsidR="00E67B3F" w:rsidRPr="00CD7D06" w:rsidRDefault="00E67B3F">
      <w:pPr>
        <w:spacing w:before="0" w:after="160"/>
        <w:jc w:val="left"/>
        <w:rPr>
          <w:lang w:val="en-US"/>
        </w:rPr>
      </w:pPr>
    </w:p>
    <w:p w14:paraId="264B0CAD" w14:textId="2637640C" w:rsidR="00CB5F22" w:rsidRPr="00CD7D06" w:rsidRDefault="00CB5F22" w:rsidP="00643E7A">
      <w:pPr>
        <w:rPr>
          <w:lang w:val="en-US"/>
        </w:rPr>
      </w:pPr>
    </w:p>
    <w:p w14:paraId="1A937C1D" w14:textId="77777777" w:rsidR="00643E7A" w:rsidRPr="00CD7D06" w:rsidRDefault="00643E7A" w:rsidP="00643E7A">
      <w:pPr>
        <w:rPr>
          <w:lang w:val="en-US"/>
        </w:rPr>
      </w:pPr>
    </w:p>
    <w:p w14:paraId="412C1317" w14:textId="1C17A253" w:rsidR="00973097" w:rsidRPr="00CD7D06" w:rsidRDefault="00973097" w:rsidP="00CD7D06">
      <w:pPr>
        <w:spacing w:before="0" w:after="160"/>
        <w:jc w:val="left"/>
        <w:rPr>
          <w:lang w:val="en-US"/>
        </w:rPr>
      </w:pPr>
    </w:p>
    <w:sectPr w:rsidR="00973097" w:rsidRPr="00CD7D06" w:rsidSect="00CD7D06">
      <w:headerReference w:type="even" r:id="rId10"/>
      <w:headerReference w:type="default" r:id="rId11"/>
      <w:footerReference w:type="even" r:id="rId12"/>
      <w:footerReference w:type="default" r:id="rId13"/>
      <w:headerReference w:type="first" r:id="rId14"/>
      <w:footerReference w:type="first" r:id="rId15"/>
      <w:pgSz w:w="11906" w:h="16838"/>
      <w:pgMar w:top="1440" w:right="1872" w:bottom="1440" w:left="1872" w:header="85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B4925" w14:textId="77777777" w:rsidR="00C45779" w:rsidRDefault="00C45779" w:rsidP="00366737">
      <w:pPr>
        <w:spacing w:after="0" w:line="240" w:lineRule="auto"/>
      </w:pPr>
      <w:r>
        <w:separator/>
      </w:r>
    </w:p>
  </w:endnote>
  <w:endnote w:type="continuationSeparator" w:id="0">
    <w:p w14:paraId="24CE83E9" w14:textId="77777777" w:rsidR="00C45779" w:rsidRDefault="00C45779" w:rsidP="00366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46293" w14:textId="77777777" w:rsidR="00116B43" w:rsidRDefault="00116B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5211599"/>
      <w:docPartObj>
        <w:docPartGallery w:val="Page Numbers (Bottom of Page)"/>
        <w:docPartUnique/>
      </w:docPartObj>
    </w:sdtPr>
    <w:sdtContent>
      <w:sdt>
        <w:sdtPr>
          <w:id w:val="-1769616900"/>
          <w:docPartObj>
            <w:docPartGallery w:val="Page Numbers (Top of Page)"/>
            <w:docPartUnique/>
          </w:docPartObj>
        </w:sdtPr>
        <w:sdtContent>
          <w:p w14:paraId="2145E198" w14:textId="4A8C25F0" w:rsidR="00366737" w:rsidRDefault="00366737" w:rsidP="00E27C11">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10EC5059" w14:textId="77777777" w:rsidR="00E27C11" w:rsidRDefault="00E27C11" w:rsidP="00E27C11">
            <w:pPr>
              <w:pStyle w:val="Footer"/>
              <w:jc w:val="center"/>
              <w:rPr>
                <w:b/>
                <w:bCs/>
                <w:sz w:val="24"/>
                <w:szCs w:val="24"/>
              </w:rPr>
            </w:pPr>
          </w:p>
          <w:p w14:paraId="54D32EC9" w14:textId="77777777" w:rsidR="00366737" w:rsidRDefault="00000000">
            <w:pPr>
              <w:pStyle w:val="Footer"/>
              <w:jc w:val="right"/>
            </w:pPr>
          </w:p>
        </w:sdtContent>
      </w:sdt>
    </w:sdtContent>
  </w:sdt>
  <w:p w14:paraId="44B6C7A9" w14:textId="77777777" w:rsidR="00366737" w:rsidRDefault="003667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33A4E" w14:textId="77777777" w:rsidR="00116B43" w:rsidRDefault="00116B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DC04D5" w14:textId="77777777" w:rsidR="00C45779" w:rsidRDefault="00C45779" w:rsidP="00366737">
      <w:pPr>
        <w:spacing w:after="0" w:line="240" w:lineRule="auto"/>
      </w:pPr>
      <w:r>
        <w:separator/>
      </w:r>
    </w:p>
  </w:footnote>
  <w:footnote w:type="continuationSeparator" w:id="0">
    <w:p w14:paraId="5140467E" w14:textId="77777777" w:rsidR="00C45779" w:rsidRDefault="00C45779" w:rsidP="00366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D516F" w14:textId="05E8996E" w:rsidR="00116B43" w:rsidRDefault="00000000">
    <w:pPr>
      <w:pStyle w:val="Header"/>
    </w:pPr>
    <w:r>
      <w:rPr>
        <w:noProof/>
      </w:rPr>
      <w:pict w14:anchorId="4752B2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8072829" o:spid="_x0000_s1026" type="#_x0000_t75" style="position:absolute;left:0;text-align:left;margin-left:0;margin-top:0;width:407.85pt;height:407.85pt;z-index:-251655168;mso-position-horizontal:center;mso-position-horizontal-relative:margin;mso-position-vertical:center;mso-position-vertical-relative:margin" o:allowincell="f">
          <v:imagedata r:id="rId1" o:title="Favicon-0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D5218" w14:textId="4A920D87" w:rsidR="00E27C11" w:rsidRDefault="00000000">
    <w:pPr>
      <w:pStyle w:val="Header"/>
      <w:jc w:val="right"/>
    </w:pPr>
    <w:r>
      <w:rPr>
        <w:noProof/>
      </w:rPr>
      <w:pict w14:anchorId="601DC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8072830" o:spid="_x0000_s1027" type="#_x0000_t75" style="position:absolute;left:0;text-align:left;margin-left:0;margin-top:0;width:407.85pt;height:407.85pt;z-index:-251654144;mso-position-horizontal:center;mso-position-horizontal-relative:margin;mso-position-vertical:center;mso-position-vertical-relative:margin" o:allowincell="f">
          <v:imagedata r:id="rId1" o:title="Favicon-04" gain="19661f" blacklevel="22938f"/>
          <w10:wrap anchorx="margin" anchory="margin"/>
        </v:shape>
      </w:pict>
    </w:r>
    <w:r w:rsidR="00E27C11">
      <w:rPr>
        <w:noProof/>
      </w:rPr>
      <w:drawing>
        <wp:anchor distT="0" distB="0" distL="114300" distR="114300" simplePos="0" relativeHeight="251659264" behindDoc="1" locked="0" layoutInCell="1" allowOverlap="1" wp14:anchorId="195A3904" wp14:editId="354A0B85">
          <wp:simplePos x="0" y="0"/>
          <wp:positionH relativeFrom="page">
            <wp:align>left</wp:align>
          </wp:positionH>
          <wp:positionV relativeFrom="paragraph">
            <wp:posOffset>-532130</wp:posOffset>
          </wp:positionV>
          <wp:extent cx="7559244" cy="10692000"/>
          <wp:effectExtent l="0" t="0" r="3810" b="0"/>
          <wp:wrapNone/>
          <wp:docPr id="3429626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962697"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559244" cy="10692000"/>
                  </a:xfrm>
                  <a:prstGeom prst="rect">
                    <a:avLst/>
                  </a:prstGeom>
                </pic:spPr>
              </pic:pic>
            </a:graphicData>
          </a:graphic>
        </wp:anchor>
      </w:drawing>
    </w:r>
  </w:p>
  <w:p w14:paraId="2063246F" w14:textId="77777777" w:rsidR="00E27C11" w:rsidRDefault="00E27C11">
    <w:pPr>
      <w:pStyle w:val="Header"/>
      <w:jc w:val="right"/>
    </w:pPr>
  </w:p>
  <w:p w14:paraId="16797544" w14:textId="77777777" w:rsidR="00366737" w:rsidRDefault="00366737">
    <w:pPr>
      <w:pStyle w:val="Header"/>
      <w:jc w:val="right"/>
    </w:pPr>
  </w:p>
  <w:p w14:paraId="4C947B5B" w14:textId="77777777" w:rsidR="00366737" w:rsidRDefault="00366737">
    <w:pPr>
      <w:pStyle w:val="Header"/>
    </w:pPr>
  </w:p>
  <w:p w14:paraId="774D4119" w14:textId="77777777" w:rsidR="00E27C11" w:rsidRDefault="00E27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80867" w14:textId="39A07656" w:rsidR="00116B43" w:rsidRDefault="00000000">
    <w:pPr>
      <w:pStyle w:val="Header"/>
    </w:pPr>
    <w:r>
      <w:rPr>
        <w:noProof/>
      </w:rPr>
      <w:pict w14:anchorId="5BE89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8072828" o:spid="_x0000_s1025" type="#_x0000_t75" style="position:absolute;left:0;text-align:left;margin-left:0;margin-top:0;width:407.85pt;height:407.85pt;z-index:-251656192;mso-position-horizontal:center;mso-position-horizontal-relative:margin;mso-position-vertical:center;mso-position-vertical-relative:margin" o:allowincell="f">
          <v:imagedata r:id="rId1" o:title="Favicon-0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764213"/>
    <w:multiLevelType w:val="hybridMultilevel"/>
    <w:tmpl w:val="165C28F2"/>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1E457C"/>
    <w:multiLevelType w:val="hybridMultilevel"/>
    <w:tmpl w:val="21587EE2"/>
    <w:lvl w:ilvl="0" w:tplc="84FC512A">
      <w:start w:val="1"/>
      <w:numFmt w:val="decimal"/>
      <w:lvlText w:val="%1."/>
      <w:lvlJc w:val="left"/>
      <w:pPr>
        <w:ind w:left="1260" w:hanging="54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DD36899"/>
    <w:multiLevelType w:val="hybridMultilevel"/>
    <w:tmpl w:val="925A24C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1E765F"/>
    <w:multiLevelType w:val="hybridMultilevel"/>
    <w:tmpl w:val="D1B002D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3000D91"/>
    <w:multiLevelType w:val="hybridMultilevel"/>
    <w:tmpl w:val="599AE10A"/>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06C5353"/>
    <w:multiLevelType w:val="hybridMultilevel"/>
    <w:tmpl w:val="BCD828C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9349205">
    <w:abstractNumId w:val="0"/>
  </w:num>
  <w:num w:numId="2" w16cid:durableId="1698266725">
    <w:abstractNumId w:val="4"/>
  </w:num>
  <w:num w:numId="3" w16cid:durableId="1388189501">
    <w:abstractNumId w:val="3"/>
  </w:num>
  <w:num w:numId="4" w16cid:durableId="1059785973">
    <w:abstractNumId w:val="2"/>
  </w:num>
  <w:num w:numId="5" w16cid:durableId="1835338407">
    <w:abstractNumId w:val="5"/>
  </w:num>
  <w:num w:numId="6" w16cid:durableId="6568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documentProtection w:edit="forms" w:enforcement="0"/>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2A"/>
    <w:rsid w:val="000846F0"/>
    <w:rsid w:val="000A194F"/>
    <w:rsid w:val="000C05CF"/>
    <w:rsid w:val="000D164F"/>
    <w:rsid w:val="00116B43"/>
    <w:rsid w:val="001541E9"/>
    <w:rsid w:val="001575CB"/>
    <w:rsid w:val="001E5931"/>
    <w:rsid w:val="001F38D6"/>
    <w:rsid w:val="00202FAC"/>
    <w:rsid w:val="00324650"/>
    <w:rsid w:val="00366737"/>
    <w:rsid w:val="0037626D"/>
    <w:rsid w:val="00405771"/>
    <w:rsid w:val="00410FB4"/>
    <w:rsid w:val="0047473D"/>
    <w:rsid w:val="004F3562"/>
    <w:rsid w:val="005244B0"/>
    <w:rsid w:val="00544543"/>
    <w:rsid w:val="0055126B"/>
    <w:rsid w:val="00562138"/>
    <w:rsid w:val="0057601E"/>
    <w:rsid w:val="00596466"/>
    <w:rsid w:val="00643E7A"/>
    <w:rsid w:val="00653D70"/>
    <w:rsid w:val="00654239"/>
    <w:rsid w:val="00655178"/>
    <w:rsid w:val="006C45FE"/>
    <w:rsid w:val="0075393B"/>
    <w:rsid w:val="00777CFF"/>
    <w:rsid w:val="007D2E35"/>
    <w:rsid w:val="007F420F"/>
    <w:rsid w:val="00814F5D"/>
    <w:rsid w:val="0086111D"/>
    <w:rsid w:val="008C19A5"/>
    <w:rsid w:val="00941D15"/>
    <w:rsid w:val="00970F18"/>
    <w:rsid w:val="00973097"/>
    <w:rsid w:val="009964E2"/>
    <w:rsid w:val="00AA4116"/>
    <w:rsid w:val="00AA454D"/>
    <w:rsid w:val="00AD0DED"/>
    <w:rsid w:val="00B031FF"/>
    <w:rsid w:val="00B3517A"/>
    <w:rsid w:val="00BB4145"/>
    <w:rsid w:val="00C121B6"/>
    <w:rsid w:val="00C12680"/>
    <w:rsid w:val="00C45779"/>
    <w:rsid w:val="00C46B42"/>
    <w:rsid w:val="00C679BB"/>
    <w:rsid w:val="00C67F34"/>
    <w:rsid w:val="00C90D54"/>
    <w:rsid w:val="00CB5F22"/>
    <w:rsid w:val="00CD7D06"/>
    <w:rsid w:val="00D10CC1"/>
    <w:rsid w:val="00D75AC8"/>
    <w:rsid w:val="00DA0929"/>
    <w:rsid w:val="00E24980"/>
    <w:rsid w:val="00E27C11"/>
    <w:rsid w:val="00E67B3F"/>
    <w:rsid w:val="00F05F42"/>
    <w:rsid w:val="00F81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3B8C0"/>
  <w15:chartTrackingRefBased/>
  <w15:docId w15:val="{D9A09FED-0293-463B-A72A-9F64572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43"/>
    <w:pPr>
      <w:spacing w:before="40" w:after="60"/>
      <w:jc w:val="both"/>
    </w:pPr>
    <w:rPr>
      <w:rFonts w:ascii="Bodoni MT" w:hAnsi="Bodoni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6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737"/>
  </w:style>
  <w:style w:type="paragraph" w:styleId="Footer">
    <w:name w:val="footer"/>
    <w:basedOn w:val="Normal"/>
    <w:link w:val="FooterChar"/>
    <w:uiPriority w:val="99"/>
    <w:unhideWhenUsed/>
    <w:rsid w:val="00366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737"/>
  </w:style>
  <w:style w:type="paragraph" w:styleId="ListParagraph">
    <w:name w:val="List Paragraph"/>
    <w:basedOn w:val="Normal"/>
    <w:uiPriority w:val="34"/>
    <w:qFormat/>
    <w:rsid w:val="00202FAC"/>
    <w:pPr>
      <w:ind w:left="720"/>
      <w:contextualSpacing/>
    </w:pPr>
  </w:style>
  <w:style w:type="paragraph" w:styleId="Title">
    <w:name w:val="Title"/>
    <w:basedOn w:val="Normal"/>
    <w:next w:val="Normal"/>
    <w:link w:val="TitleChar"/>
    <w:uiPriority w:val="10"/>
    <w:qFormat/>
    <w:rsid w:val="0055126B"/>
    <w:pPr>
      <w:spacing w:before="0" w:after="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5126B"/>
    <w:rPr>
      <w:rFonts w:ascii="Bodoni MT" w:eastAsiaTheme="majorEastAsia" w:hAnsi="Bodoni MT" w:cstheme="majorBidi"/>
      <w:b/>
      <w:spacing w:val="-10"/>
      <w:kern w:val="28"/>
      <w:sz w:val="56"/>
      <w:szCs w:val="56"/>
    </w:rPr>
  </w:style>
  <w:style w:type="character" w:styleId="Hyperlink">
    <w:name w:val="Hyperlink"/>
    <w:basedOn w:val="DefaultParagraphFont"/>
    <w:uiPriority w:val="99"/>
    <w:unhideWhenUsed/>
    <w:rsid w:val="00643E7A"/>
    <w:rPr>
      <w:color w:val="0563C1" w:themeColor="hyperlink"/>
      <w:u w:val="single"/>
    </w:rPr>
  </w:style>
  <w:style w:type="character" w:styleId="UnresolvedMention">
    <w:name w:val="Unresolved Mention"/>
    <w:basedOn w:val="DefaultParagraphFont"/>
    <w:uiPriority w:val="99"/>
    <w:semiHidden/>
    <w:unhideWhenUsed/>
    <w:rsid w:val="00643E7A"/>
    <w:rPr>
      <w:color w:val="605E5C"/>
      <w:shd w:val="clear" w:color="auto" w:fill="E1DFDD"/>
    </w:rPr>
  </w:style>
  <w:style w:type="paragraph" w:customStyle="1" w:styleId="TableParagraph">
    <w:name w:val="Table Paragraph"/>
    <w:basedOn w:val="Normal"/>
    <w:uiPriority w:val="1"/>
    <w:qFormat/>
    <w:rsid w:val="00973097"/>
    <w:pPr>
      <w:widowControl w:val="0"/>
      <w:autoSpaceDE w:val="0"/>
      <w:autoSpaceDN w:val="0"/>
      <w:spacing w:before="82" w:after="0" w:line="240" w:lineRule="auto"/>
      <w:ind w:left="81"/>
      <w:jc w:val="left"/>
    </w:pPr>
    <w:rPr>
      <w:rFonts w:ascii="Arial" w:eastAsia="Arial" w:hAnsi="Arial" w:cs="Arial"/>
      <w:kern w:val="0"/>
      <w:lang w:val="en-US" w:bidi="en-US"/>
      <w14:ligatures w14:val="none"/>
    </w:rPr>
  </w:style>
  <w:style w:type="character" w:styleId="PlaceholderText">
    <w:name w:val="Placeholder Text"/>
    <w:basedOn w:val="DefaultParagraphFont"/>
    <w:uiPriority w:val="99"/>
    <w:semiHidden/>
    <w:rsid w:val="00AA45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yw\OneDrive\Documents\Custom%20Office%20Templates\Letterhead%20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Letterhead 5.dotx</Template>
  <TotalTime>98</TotalTime>
  <Pages>2</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Fr NCNDA - 2024-05 V04.docx</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 NCNDA - 2024-05 V04.docx</dc:title>
  <dc:subject/>
  <dc:creator>LUNYNS</dc:creator>
  <cp:keywords>NCNDA Fr</cp:keywords>
  <dc:description/>
  <cp:lastModifiedBy>Tshilombo Lubambu</cp:lastModifiedBy>
  <cp:revision>24</cp:revision>
  <dcterms:created xsi:type="dcterms:W3CDTF">2024-09-02T01:49:00Z</dcterms:created>
  <dcterms:modified xsi:type="dcterms:W3CDTF">2024-09-19T16:04:00Z</dcterms:modified>
</cp:coreProperties>
</file>